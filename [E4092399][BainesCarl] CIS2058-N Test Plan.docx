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FDAC" w14:textId="77777777" w:rsidR="00C6554A" w:rsidRPr="003D5803" w:rsidRDefault="00C6554A" w:rsidP="00567852">
      <w:pPr>
        <w:pStyle w:val="Photo"/>
        <w:rPr>
          <w:rFonts w:ascii="Aptos" w:hAnsi="Aptos"/>
        </w:rPr>
      </w:pPr>
    </w:p>
    <w:p w14:paraId="0C399205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17A377D3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7538A15B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189319BF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5E4F6743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27395BFE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5E8AF344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13A3694C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7F0B4A2B" w14:textId="77777777" w:rsidR="00F60342" w:rsidRPr="003D5803" w:rsidRDefault="00F60342" w:rsidP="00F60342">
      <w:pPr>
        <w:pStyle w:val="Title"/>
        <w:rPr>
          <w:rFonts w:ascii="Aptos" w:hAnsi="Aptos" w:cs="Calibri"/>
        </w:rPr>
      </w:pPr>
    </w:p>
    <w:p w14:paraId="6F295159" w14:textId="77777777" w:rsidR="00F60342" w:rsidRPr="003D5803" w:rsidRDefault="00F60342" w:rsidP="00031571">
      <w:pPr>
        <w:pStyle w:val="Title"/>
        <w:jc w:val="left"/>
        <w:rPr>
          <w:rFonts w:ascii="Aptos" w:hAnsi="Aptos" w:cs="Calibri"/>
        </w:rPr>
      </w:pPr>
    </w:p>
    <w:p w14:paraId="1F22BBBE" w14:textId="77777777" w:rsidR="00F60342" w:rsidRPr="003D5803" w:rsidRDefault="00F60342" w:rsidP="00F60342">
      <w:pPr>
        <w:pStyle w:val="Title"/>
        <w:rPr>
          <w:rFonts w:ascii="Aptos" w:hAnsi="Aptos" w:cs="Calibri"/>
        </w:rPr>
      </w:pPr>
    </w:p>
    <w:p w14:paraId="12893DF8" w14:textId="77777777" w:rsidR="00F60342" w:rsidRPr="003D5803" w:rsidRDefault="00F60342" w:rsidP="00F60342">
      <w:pPr>
        <w:pStyle w:val="Title"/>
        <w:rPr>
          <w:rFonts w:ascii="Aptos" w:hAnsi="Aptos"/>
        </w:rPr>
      </w:pPr>
      <w:r w:rsidRPr="003D5803">
        <w:rPr>
          <w:rFonts w:ascii="Aptos" w:hAnsi="Aptos"/>
        </w:rPr>
        <w:t>CIS2058-N Assessment Test Plan</w:t>
      </w:r>
    </w:p>
    <w:p w14:paraId="361B13AF" w14:textId="77777777" w:rsidR="00F60342" w:rsidRPr="003D5803" w:rsidRDefault="00F60342" w:rsidP="00F60342">
      <w:pPr>
        <w:jc w:val="center"/>
        <w:rPr>
          <w:rFonts w:ascii="Aptos" w:hAnsi="Aptos" w:cs="Calibri"/>
        </w:rPr>
      </w:pPr>
      <w:r w:rsidRPr="003D5803">
        <w:rPr>
          <w:rFonts w:ascii="Aptos" w:hAnsi="Aptos" w:cs="Calibri"/>
        </w:rPr>
        <w:t>Apex</w:t>
      </w:r>
    </w:p>
    <w:p w14:paraId="47CEEA14" w14:textId="77777777" w:rsidR="00F60342" w:rsidRPr="003D5803" w:rsidRDefault="00901F16" w:rsidP="00F60342">
      <w:pPr>
        <w:jc w:val="center"/>
        <w:rPr>
          <w:rFonts w:ascii="Aptos" w:hAnsi="Aptos" w:cs="Calibri"/>
        </w:rPr>
      </w:pPr>
      <w:r w:rsidRPr="003D5803">
        <w:rPr>
          <w:rFonts w:ascii="Aptos" w:hAnsi="Aptos" w:cs="Calibr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87E2D1B" wp14:editId="5B9545FD">
                <wp:simplePos x="0" y="0"/>
                <wp:positionH relativeFrom="column">
                  <wp:posOffset>-6039485</wp:posOffset>
                </wp:positionH>
                <wp:positionV relativeFrom="paragraph">
                  <wp:posOffset>3375025</wp:posOffset>
                </wp:positionV>
                <wp:extent cx="2017395" cy="2028190"/>
                <wp:effectExtent l="0" t="0" r="0" b="0"/>
                <wp:wrapNone/>
                <wp:docPr id="17696550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395" cy="2028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3061A" w14:textId="77777777" w:rsidR="00F60342" w:rsidRPr="003D5803" w:rsidRDefault="00F60342" w:rsidP="00F6034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Name:</w:t>
                            </w:r>
                            <w:r w:rsidRPr="003D580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Carl Baines</w:t>
                            </w:r>
                          </w:p>
                          <w:p w14:paraId="16BDE1D3" w14:textId="77777777" w:rsidR="00F60342" w:rsidRPr="003D5803" w:rsidRDefault="00F60342" w:rsidP="00F60342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Module: </w:t>
                            </w:r>
                            <w:r w:rsidR="00FC6A9C"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Web Apps &amp; Services</w:t>
                            </w:r>
                          </w:p>
                          <w:p w14:paraId="0D8D0EFB" w14:textId="77777777" w:rsidR="00F60342" w:rsidRPr="003D5803" w:rsidRDefault="00F60342" w:rsidP="00F6034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Date</w:t>
                            </w:r>
                            <w:r w:rsidRPr="003D580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 14/12/2025</w:t>
                            </w:r>
                          </w:p>
                          <w:p w14:paraId="778476EA" w14:textId="77777777" w:rsidR="00F60342" w:rsidRPr="003D5803" w:rsidRDefault="00F60342" w:rsidP="00F6034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Tutor Name:</w:t>
                            </w:r>
                            <w:r w:rsidRPr="003D580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012AF" w:rsidRPr="003D580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Tyrone Davison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E2D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5.55pt;margin-top:265.75pt;width:158.85pt;height:159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" filled="f" stroked="f" strokeweight=".5pt">
                <v:textbox>
                  <w:txbxContent>
                    <w:p w14:paraId="4B73061A" w14:textId="77777777" w:rsidR="00F60342" w:rsidRPr="003D5803" w:rsidRDefault="00F60342" w:rsidP="00F60342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Name:</w:t>
                      </w:r>
                      <w:r w:rsidRPr="003D580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Carl Baines</w:t>
                      </w:r>
                    </w:p>
                    <w:p w14:paraId="16BDE1D3" w14:textId="77777777" w:rsidR="00F60342" w:rsidRPr="003D5803" w:rsidRDefault="00F60342" w:rsidP="00F60342">
                      <w:pPr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 xml:space="preserve">Module: </w:t>
                      </w:r>
                      <w:r w:rsidR="00FC6A9C"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Web Apps &amp; Services</w:t>
                      </w:r>
                    </w:p>
                    <w:p w14:paraId="0D8D0EFB" w14:textId="77777777" w:rsidR="00F60342" w:rsidRPr="003D5803" w:rsidRDefault="00F60342" w:rsidP="00F60342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Date</w:t>
                      </w:r>
                      <w:r w:rsidRPr="003D580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 14/12/2025</w:t>
                      </w:r>
                    </w:p>
                    <w:p w14:paraId="778476EA" w14:textId="77777777" w:rsidR="00F60342" w:rsidRPr="003D5803" w:rsidRDefault="00F60342" w:rsidP="00F60342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Tutor Name:</w:t>
                      </w:r>
                      <w:r w:rsidRPr="003D580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012AF" w:rsidRPr="003D580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Tyrone Davison</w:t>
                      </w:r>
                    </w:p>
                  </w:txbxContent>
                </v:textbox>
              </v:shape>
            </w:pict>
          </mc:Fallback>
        </mc:AlternateContent>
      </w:r>
      <w:r w:rsidRPr="003D5803">
        <w:rPr>
          <w:rFonts w:ascii="Aptos" w:hAnsi="Aptos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AAEB4E" wp14:editId="2011D47F">
                <wp:simplePos x="0" y="0"/>
                <wp:positionH relativeFrom="column">
                  <wp:posOffset>-6165215</wp:posOffset>
                </wp:positionH>
                <wp:positionV relativeFrom="paragraph">
                  <wp:posOffset>1977502</wp:posOffset>
                </wp:positionV>
                <wp:extent cx="4267200" cy="3486150"/>
                <wp:effectExtent l="0" t="0" r="19050" b="19050"/>
                <wp:wrapNone/>
                <wp:docPr id="1732515595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348615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type w14:anchorId="739F393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-485.45pt;margin-top:155.7pt;width:336pt;height:274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" fillcolor="#00a0b8 [3204]" strokecolor="#00171b [484]" strokeweight="2pt"/>
            </w:pict>
          </mc:Fallback>
        </mc:AlternateContent>
      </w:r>
      <w:r w:rsidR="00F60342" w:rsidRPr="003D5803">
        <w:rPr>
          <w:rFonts w:ascii="Aptos" w:hAnsi="Aptos" w:cs="Calibri"/>
        </w:rPr>
        <w:t>Carl Baines</w:t>
      </w:r>
      <w:r w:rsidR="00F60342" w:rsidRPr="003D5803">
        <w:rPr>
          <w:rFonts w:ascii="Aptos" w:hAnsi="Aptos" w:cs="Calibri"/>
        </w:rPr>
        <w:br w:type="page"/>
      </w:r>
    </w:p>
    <w:p w14:paraId="67F6E25F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05573FF1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7F3CA377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5457FECB" w14:textId="77777777" w:rsidR="00FA4EE6" w:rsidRPr="003D5803" w:rsidRDefault="00FA4EE6" w:rsidP="00567852">
      <w:pPr>
        <w:pStyle w:val="Photo"/>
        <w:rPr>
          <w:rFonts w:ascii="Aptos" w:hAnsi="Aptos"/>
        </w:rPr>
      </w:pPr>
    </w:p>
    <w:sdt>
      <w:sdtPr>
        <w:rPr>
          <w:rFonts w:ascii="Aptos" w:eastAsiaTheme="minorHAnsi" w:hAnsi="Aptos" w:cstheme="minorBidi"/>
          <w:color w:val="595959" w:themeColor="text1" w:themeTint="A6"/>
          <w:sz w:val="22"/>
          <w:szCs w:val="22"/>
        </w:rPr>
        <w:id w:val="-79108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D6A79C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1BE8DACC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4F1E96C1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638A515D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4C60422A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23D715E2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0D6F43AA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00838BF5" w14:textId="77777777" w:rsidR="005B0942" w:rsidRPr="003D5803" w:rsidRDefault="005B0942" w:rsidP="00FC6A9C">
          <w:pPr>
            <w:pStyle w:val="TOCHeading"/>
            <w:jc w:val="center"/>
            <w:rPr>
              <w:rFonts w:ascii="Aptos" w:hAnsi="Aptos"/>
            </w:rPr>
          </w:pPr>
          <w:r w:rsidRPr="003D5803">
            <w:rPr>
              <w:rFonts w:ascii="Aptos" w:hAnsi="Aptos"/>
            </w:rPr>
            <w:t>Contents</w:t>
          </w:r>
        </w:p>
        <w:p w14:paraId="5F4297E6" w14:textId="5A516C09" w:rsidR="00BB7B6D" w:rsidRDefault="005B0942">
          <w:pPr>
            <w:pStyle w:val="TOC1"/>
            <w:tabs>
              <w:tab w:val="right" w:leader="dot" w:pos="12232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 w:rsidRPr="003D5803">
            <w:rPr>
              <w:rFonts w:ascii="Aptos" w:hAnsi="Aptos"/>
            </w:rPr>
            <w:fldChar w:fldCharType="begin"/>
          </w:r>
          <w:r w:rsidRPr="003D5803">
            <w:rPr>
              <w:rFonts w:ascii="Aptos" w:hAnsi="Aptos"/>
            </w:rPr>
            <w:instrText xml:space="preserve"> TOC \o "1-3" \h \z \u </w:instrText>
          </w:r>
          <w:r w:rsidRPr="003D5803">
            <w:rPr>
              <w:rFonts w:ascii="Aptos" w:hAnsi="Aptos"/>
            </w:rPr>
            <w:fldChar w:fldCharType="separate"/>
          </w:r>
          <w:hyperlink w:anchor="_Toc218539311" w:history="1">
            <w:r w:rsidR="00BB7B6D" w:rsidRPr="004F7196">
              <w:rPr>
                <w:rStyle w:val="Hyperlink"/>
                <w:rFonts w:ascii="Aptos" w:hAnsi="Aptos"/>
                <w:noProof/>
              </w:rPr>
              <w:t>Test Plan</w:t>
            </w:r>
            <w:r w:rsidR="00BB7B6D">
              <w:rPr>
                <w:noProof/>
                <w:webHidden/>
              </w:rPr>
              <w:tab/>
            </w:r>
            <w:r w:rsidR="00BB7B6D">
              <w:rPr>
                <w:noProof/>
                <w:webHidden/>
              </w:rPr>
              <w:fldChar w:fldCharType="begin"/>
            </w:r>
            <w:r w:rsidR="00BB7B6D">
              <w:rPr>
                <w:noProof/>
                <w:webHidden/>
              </w:rPr>
              <w:instrText xml:space="preserve"> PAGEREF _Toc218539311 \h </w:instrText>
            </w:r>
            <w:r w:rsidR="00BB7B6D">
              <w:rPr>
                <w:noProof/>
                <w:webHidden/>
              </w:rPr>
            </w:r>
            <w:r w:rsidR="00BB7B6D">
              <w:rPr>
                <w:noProof/>
                <w:webHidden/>
              </w:rPr>
              <w:fldChar w:fldCharType="separate"/>
            </w:r>
            <w:r w:rsidR="00BB7B6D">
              <w:rPr>
                <w:noProof/>
                <w:webHidden/>
              </w:rPr>
              <w:t>1</w:t>
            </w:r>
            <w:r w:rsidR="00BB7B6D">
              <w:rPr>
                <w:noProof/>
                <w:webHidden/>
              </w:rPr>
              <w:fldChar w:fldCharType="end"/>
            </w:r>
          </w:hyperlink>
        </w:p>
        <w:p w14:paraId="08D046BA" w14:textId="18CA32D7" w:rsidR="005B0942" w:rsidRPr="003D5803" w:rsidRDefault="005B0942" w:rsidP="00567852">
          <w:pPr>
            <w:jc w:val="center"/>
            <w:rPr>
              <w:rFonts w:ascii="Aptos" w:hAnsi="Aptos"/>
            </w:rPr>
          </w:pPr>
          <w:r w:rsidRPr="003D5803">
            <w:rPr>
              <w:rFonts w:ascii="Aptos" w:hAnsi="Aptos"/>
              <w:b/>
              <w:bCs/>
            </w:rPr>
            <w:fldChar w:fldCharType="end"/>
          </w:r>
        </w:p>
      </w:sdtContent>
    </w:sdt>
    <w:p w14:paraId="3936011F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67D5DAE6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123BA531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153CF10A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5DF7D4DD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07AE0006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3943A293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72C0A44F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636C72C4" w14:textId="77777777" w:rsidR="0080217E" w:rsidRPr="003D5803" w:rsidRDefault="0080217E" w:rsidP="0080217E">
      <w:pPr>
        <w:pStyle w:val="Heading1"/>
        <w:jc w:val="center"/>
        <w:rPr>
          <w:rFonts w:ascii="Aptos" w:hAnsi="Aptos"/>
          <w:sz w:val="48"/>
          <w:szCs w:val="36"/>
        </w:rPr>
      </w:pPr>
      <w:bookmarkStart w:id="0" w:name="_Toc218539311"/>
      <w:r w:rsidRPr="003D5803">
        <w:rPr>
          <w:rFonts w:ascii="Aptos" w:hAnsi="Aptos"/>
          <w:sz w:val="48"/>
          <w:szCs w:val="36"/>
        </w:rPr>
        <w:t>Test Plan</w:t>
      </w:r>
      <w:bookmarkEnd w:id="0"/>
    </w:p>
    <w:p w14:paraId="527BC403" w14:textId="77777777" w:rsidR="00763441" w:rsidRPr="003D5803" w:rsidRDefault="000C6641" w:rsidP="00763441">
      <w:pPr>
        <w:rPr>
          <w:rFonts w:ascii="Aptos" w:eastAsiaTheme="majorEastAsia" w:hAnsi="Aptos" w:cstheme="majorBidi"/>
          <w:caps/>
          <w:sz w:val="26"/>
        </w:rPr>
      </w:pPr>
      <w:r w:rsidRPr="003D5803">
        <w:rPr>
          <w:rFonts w:ascii="Aptos" w:hAnsi="Aptos"/>
        </w:rPr>
        <w:br w:type="page"/>
      </w:r>
    </w:p>
    <w:tbl>
      <w:tblPr>
        <w:tblStyle w:val="TableGrid2"/>
        <w:tblpPr w:leftFromText="180" w:rightFromText="180" w:horzAnchor="margin" w:tblpXSpec="center" w:tblpY="-1728"/>
        <w:tblW w:w="30981" w:type="dxa"/>
        <w:tblLook w:val="04A0" w:firstRow="1" w:lastRow="0" w:firstColumn="1" w:lastColumn="0" w:noHBand="0" w:noVBand="1"/>
      </w:tblPr>
      <w:tblGrid>
        <w:gridCol w:w="653"/>
        <w:gridCol w:w="1551"/>
        <w:gridCol w:w="1145"/>
        <w:gridCol w:w="1630"/>
        <w:gridCol w:w="10829"/>
        <w:gridCol w:w="2079"/>
        <w:gridCol w:w="11856"/>
        <w:gridCol w:w="1238"/>
      </w:tblGrid>
      <w:tr w:rsidR="004364F6" w:rsidRPr="003D5803" w14:paraId="38EBD2D8" w14:textId="77777777" w:rsidTr="004A52B1">
        <w:tc>
          <w:tcPr>
            <w:tcW w:w="653" w:type="dxa"/>
          </w:tcPr>
          <w:p w14:paraId="711B75C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lastRenderedPageBreak/>
              <w:t>TEST ID</w:t>
            </w:r>
          </w:p>
        </w:tc>
        <w:tc>
          <w:tcPr>
            <w:tcW w:w="1551" w:type="dxa"/>
          </w:tcPr>
          <w:p w14:paraId="4581AF6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Requirement</w:t>
            </w:r>
          </w:p>
        </w:tc>
        <w:tc>
          <w:tcPr>
            <w:tcW w:w="1145" w:type="dxa"/>
          </w:tcPr>
          <w:p w14:paraId="1B32DC1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test type</w:t>
            </w:r>
          </w:p>
        </w:tc>
        <w:tc>
          <w:tcPr>
            <w:tcW w:w="1630" w:type="dxa"/>
          </w:tcPr>
          <w:p w14:paraId="0932E1E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test description</w:t>
            </w:r>
          </w:p>
        </w:tc>
        <w:tc>
          <w:tcPr>
            <w:tcW w:w="10829" w:type="dxa"/>
          </w:tcPr>
          <w:p w14:paraId="001162E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input</w:t>
            </w:r>
          </w:p>
        </w:tc>
        <w:tc>
          <w:tcPr>
            <w:tcW w:w="2079" w:type="dxa"/>
          </w:tcPr>
          <w:p w14:paraId="360C787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expected output</w:t>
            </w:r>
          </w:p>
        </w:tc>
        <w:tc>
          <w:tcPr>
            <w:tcW w:w="11856" w:type="dxa"/>
          </w:tcPr>
          <w:p w14:paraId="1776FFD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result</w:t>
            </w:r>
          </w:p>
        </w:tc>
        <w:tc>
          <w:tcPr>
            <w:tcW w:w="1238" w:type="dxa"/>
          </w:tcPr>
          <w:p w14:paraId="4B41DDE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notes</w:t>
            </w:r>
          </w:p>
        </w:tc>
      </w:tr>
      <w:tr w:rsidR="004364F6" w:rsidRPr="003D5803" w14:paraId="53AC8E06" w14:textId="77777777" w:rsidTr="004A52B1">
        <w:tc>
          <w:tcPr>
            <w:tcW w:w="653" w:type="dxa"/>
          </w:tcPr>
          <w:p w14:paraId="4A048B1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</w:t>
            </w:r>
          </w:p>
        </w:tc>
        <w:tc>
          <w:tcPr>
            <w:tcW w:w="1551" w:type="dxa"/>
          </w:tcPr>
          <w:p w14:paraId="2B58333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food items - see the ERD above for details;</w:t>
            </w:r>
          </w:p>
        </w:tc>
        <w:tc>
          <w:tcPr>
            <w:tcW w:w="1145" w:type="dxa"/>
          </w:tcPr>
          <w:p w14:paraId="71B2951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B0F26D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 xml:space="preserve">Create a Food Item </w:t>
            </w:r>
          </w:p>
        </w:tc>
        <w:tc>
          <w:tcPr>
            <w:tcW w:w="10829" w:type="dxa"/>
          </w:tcPr>
          <w:p w14:paraId="3F52E87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POST /api/PostFoodItem</w:t>
            </w:r>
            <w:r w:rsidRPr="003D5803">
              <w:rPr>
                <w:rFonts w:ascii="Aptos" w:hAnsi="Aptos" w:cs="Times New Roman"/>
                <w:sz w:val="20"/>
              </w:rPr>
              <w:br/>
              <w:t>Body: {"itemName":"Chicken Curry","description":"Mild curry","unitPrice":6.50}</w:t>
            </w:r>
          </w:p>
        </w:tc>
        <w:tc>
          <w:tcPr>
            <w:tcW w:w="2079" w:type="dxa"/>
          </w:tcPr>
          <w:p w14:paraId="6AAC102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201/200; response includes foodItemId; item persists</w:t>
            </w:r>
          </w:p>
        </w:tc>
        <w:tc>
          <w:tcPr>
            <w:tcW w:w="11856" w:type="dxa"/>
          </w:tcPr>
          <w:p w14:paraId="65F40DCB" w14:textId="77777777" w:rsidR="00763441" w:rsidRPr="003D5803" w:rsidRDefault="00BD2715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6711D8B6" wp14:editId="32B3B062">
                  <wp:extent cx="1774571" cy="792480"/>
                  <wp:effectExtent l="0" t="0" r="0" b="7620"/>
                  <wp:docPr id="905566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566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813" cy="797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5EC200FB" w14:textId="77777777" w:rsidR="00763441" w:rsidRPr="003D5803" w:rsidRDefault="000D67C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285838B5" w14:textId="77777777" w:rsidTr="004A52B1">
        <w:tc>
          <w:tcPr>
            <w:tcW w:w="653" w:type="dxa"/>
          </w:tcPr>
          <w:p w14:paraId="1DD16B2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</w:t>
            </w:r>
          </w:p>
        </w:tc>
        <w:tc>
          <w:tcPr>
            <w:tcW w:w="1551" w:type="dxa"/>
          </w:tcPr>
          <w:p w14:paraId="06086B0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food items - see the ERD above for details;</w:t>
            </w:r>
          </w:p>
        </w:tc>
        <w:tc>
          <w:tcPr>
            <w:tcW w:w="1145" w:type="dxa"/>
          </w:tcPr>
          <w:p w14:paraId="0BFE6CF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AA72AE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Food Items</w:t>
            </w:r>
          </w:p>
        </w:tc>
        <w:tc>
          <w:tcPr>
            <w:tcW w:w="10829" w:type="dxa"/>
          </w:tcPr>
          <w:p w14:paraId="3A24C9D6" w14:textId="77777777" w:rsidR="00763441" w:rsidRPr="003D5803" w:rsidRDefault="00763441" w:rsidP="00763441">
            <w:pPr>
              <w:rPr>
                <w:rFonts w:ascii="Aptos" w:hAnsi="Aptos" w:cs="Times New Roman"/>
                <w:vanish/>
              </w:rPr>
            </w:pPr>
            <w:r w:rsidRPr="003D5803">
              <w:rPr>
                <w:rFonts w:ascii="Aptos" w:hAnsi="Aptos" w:cs="Times New Roman"/>
                <w:sz w:val="20"/>
              </w:rPr>
              <w:t>GET /api/FoodItems</w:t>
            </w:r>
          </w:p>
        </w:tc>
        <w:tc>
          <w:tcPr>
            <w:tcW w:w="2079" w:type="dxa"/>
          </w:tcPr>
          <w:p w14:paraId="305FF74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200; returns list including new item</w:t>
            </w:r>
          </w:p>
        </w:tc>
        <w:tc>
          <w:tcPr>
            <w:tcW w:w="11856" w:type="dxa"/>
          </w:tcPr>
          <w:p w14:paraId="6C9D2A4A" w14:textId="77777777" w:rsidR="00763441" w:rsidRPr="003D5803" w:rsidRDefault="00561179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32827984" wp14:editId="527C9598">
                  <wp:extent cx="6473495" cy="2004060"/>
                  <wp:effectExtent l="0" t="0" r="3810" b="0"/>
                  <wp:docPr id="417805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8054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1545" cy="201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646C4321" w14:textId="77777777" w:rsidR="00763441" w:rsidRPr="003D5803" w:rsidRDefault="00362550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6EA67102" w14:textId="77777777" w:rsidTr="004A52B1">
        <w:tc>
          <w:tcPr>
            <w:tcW w:w="653" w:type="dxa"/>
          </w:tcPr>
          <w:p w14:paraId="5B844AE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</w:t>
            </w:r>
          </w:p>
        </w:tc>
        <w:tc>
          <w:tcPr>
            <w:tcW w:w="1551" w:type="dxa"/>
          </w:tcPr>
          <w:p w14:paraId="7D3B316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food items - see the ERD above for details;</w:t>
            </w:r>
          </w:p>
        </w:tc>
        <w:tc>
          <w:tcPr>
            <w:tcW w:w="1145" w:type="dxa"/>
          </w:tcPr>
          <w:p w14:paraId="62E304F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A41B18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a Food Item</w:t>
            </w:r>
          </w:p>
        </w:tc>
        <w:tc>
          <w:tcPr>
            <w:tcW w:w="10829" w:type="dxa"/>
          </w:tcPr>
          <w:p w14:paraId="054433F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PUT /api/PutFoodItem/{foodItemId}</w:t>
            </w:r>
            <w:r w:rsidRPr="003D5803">
              <w:rPr>
                <w:rFonts w:ascii="Aptos" w:hAnsi="Aptos" w:cs="Times New Roman"/>
                <w:sz w:val="20"/>
              </w:rPr>
              <w:br/>
              <w:t>Body: {"foodItemId":&lt;id&gt;,"itemName":"Chicken Curry","description":"Spicy curry","unitPrice":7.00}</w:t>
            </w:r>
          </w:p>
        </w:tc>
        <w:tc>
          <w:tcPr>
            <w:tcW w:w="2079" w:type="dxa"/>
          </w:tcPr>
          <w:p w14:paraId="2489DC0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shows updated values</w:t>
            </w:r>
          </w:p>
        </w:tc>
        <w:tc>
          <w:tcPr>
            <w:tcW w:w="11856" w:type="dxa"/>
          </w:tcPr>
          <w:p w14:paraId="57CBB257" w14:textId="77777777" w:rsidR="00763441" w:rsidRPr="003D5803" w:rsidRDefault="00F558C0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1083BD7E" wp14:editId="29093303">
                  <wp:extent cx="2171700" cy="2390328"/>
                  <wp:effectExtent l="0" t="0" r="0" b="0"/>
                  <wp:docPr id="425982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9820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026" cy="23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66CED"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60F6C252" wp14:editId="7589A185">
                  <wp:extent cx="2560542" cy="1013548"/>
                  <wp:effectExtent l="0" t="0" r="0" b="0"/>
                  <wp:docPr id="497124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1247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542" cy="10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3C85A8B8" w14:textId="77777777" w:rsidR="00763441" w:rsidRPr="003D5803" w:rsidRDefault="00362550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065A291C" w14:textId="77777777" w:rsidTr="004A52B1">
        <w:tc>
          <w:tcPr>
            <w:tcW w:w="653" w:type="dxa"/>
          </w:tcPr>
          <w:p w14:paraId="024A559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</w:t>
            </w:r>
          </w:p>
        </w:tc>
        <w:tc>
          <w:tcPr>
            <w:tcW w:w="1551" w:type="dxa"/>
          </w:tcPr>
          <w:p w14:paraId="78C218B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food items - see the ERD above for details;</w:t>
            </w:r>
          </w:p>
        </w:tc>
        <w:tc>
          <w:tcPr>
            <w:tcW w:w="1145" w:type="dxa"/>
          </w:tcPr>
          <w:p w14:paraId="493AC0F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E09427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a Food Item</w:t>
            </w:r>
          </w:p>
        </w:tc>
        <w:tc>
          <w:tcPr>
            <w:tcW w:w="10829" w:type="dxa"/>
          </w:tcPr>
          <w:p w14:paraId="744758F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/api/DeleteFoodItem/{foodItemId}</w:t>
            </w:r>
          </w:p>
        </w:tc>
        <w:tc>
          <w:tcPr>
            <w:tcW w:w="2079" w:type="dxa"/>
          </w:tcPr>
          <w:p w14:paraId="702D139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by id returns 404</w:t>
            </w:r>
          </w:p>
        </w:tc>
        <w:tc>
          <w:tcPr>
            <w:tcW w:w="11856" w:type="dxa"/>
          </w:tcPr>
          <w:p w14:paraId="0C5628B5" w14:textId="77777777" w:rsidR="00763441" w:rsidRPr="003D5803" w:rsidRDefault="008674D6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3C067470" wp14:editId="5EADAFBF">
                  <wp:extent cx="2118544" cy="1310754"/>
                  <wp:effectExtent l="0" t="0" r="0" b="3810"/>
                  <wp:docPr id="26197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9722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544" cy="131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35058"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483C2208" wp14:editId="45F2591C">
                  <wp:extent cx="4046571" cy="1386960"/>
                  <wp:effectExtent l="0" t="0" r="0" b="3810"/>
                  <wp:docPr id="936441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417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571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606463EB" w14:textId="77777777" w:rsidR="00763441" w:rsidRPr="003D5803" w:rsidRDefault="0033417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43B20BC0" w14:textId="77777777" w:rsidTr="004A52B1">
        <w:tc>
          <w:tcPr>
            <w:tcW w:w="653" w:type="dxa"/>
          </w:tcPr>
          <w:p w14:paraId="4BE7B88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5</w:t>
            </w:r>
          </w:p>
        </w:tc>
        <w:tc>
          <w:tcPr>
            <w:tcW w:w="1551" w:type="dxa"/>
          </w:tcPr>
          <w:p w14:paraId="139E734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 xml:space="preserve">Web Services (Apex.Catering) to create, edit, delete and list the details of food Menus - see the ERD </w:t>
            </w:r>
            <w:r w:rsidRPr="003D5803">
              <w:rPr>
                <w:rFonts w:ascii="Aptos" w:hAnsi="Aptos" w:cs="Times New Roman"/>
                <w:sz w:val="20"/>
              </w:rPr>
              <w:lastRenderedPageBreak/>
              <w:t>above for details;</w:t>
            </w:r>
          </w:p>
        </w:tc>
        <w:tc>
          <w:tcPr>
            <w:tcW w:w="1145" w:type="dxa"/>
          </w:tcPr>
          <w:p w14:paraId="40B91DA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lastRenderedPageBreak/>
              <w:t>VALID</w:t>
            </w:r>
          </w:p>
        </w:tc>
        <w:tc>
          <w:tcPr>
            <w:tcW w:w="1630" w:type="dxa"/>
          </w:tcPr>
          <w:p w14:paraId="18B40FC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 xml:space="preserve">Create a Menu </w:t>
            </w:r>
          </w:p>
        </w:tc>
        <w:tc>
          <w:tcPr>
            <w:tcW w:w="10829" w:type="dxa"/>
          </w:tcPr>
          <w:p w14:paraId="4ECDF2E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POST /api/PostMenu</w:t>
            </w:r>
            <w:r w:rsidRPr="003D5803">
              <w:rPr>
                <w:rFonts w:ascii="Aptos" w:hAnsi="Aptos" w:cs="Times New Roman"/>
                <w:sz w:val="20"/>
              </w:rPr>
              <w:br/>
              <w:t>Body: {"menuName":"Standard Buffet"}</w:t>
            </w:r>
          </w:p>
        </w:tc>
        <w:tc>
          <w:tcPr>
            <w:tcW w:w="2079" w:type="dxa"/>
          </w:tcPr>
          <w:p w14:paraId="4DED395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201/200; response includes menuId; menu persists</w:t>
            </w:r>
          </w:p>
        </w:tc>
        <w:tc>
          <w:tcPr>
            <w:tcW w:w="11856" w:type="dxa"/>
          </w:tcPr>
          <w:p w14:paraId="20BD0D15" w14:textId="77777777" w:rsidR="00763441" w:rsidRPr="003D5803" w:rsidRDefault="00751B8B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7D515698" wp14:editId="3473F3BD">
                  <wp:extent cx="3162574" cy="1181202"/>
                  <wp:effectExtent l="0" t="0" r="0" b="0"/>
                  <wp:docPr id="962198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989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574" cy="118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0FAB8FA3" w14:textId="77777777" w:rsidR="00763441" w:rsidRPr="003D5803" w:rsidRDefault="008A777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3C88BCE4" w14:textId="77777777" w:rsidTr="004A52B1">
        <w:tc>
          <w:tcPr>
            <w:tcW w:w="653" w:type="dxa"/>
          </w:tcPr>
          <w:p w14:paraId="20798CA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6</w:t>
            </w:r>
          </w:p>
        </w:tc>
        <w:tc>
          <w:tcPr>
            <w:tcW w:w="1551" w:type="dxa"/>
          </w:tcPr>
          <w:p w14:paraId="7216D76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the details of food Menus - see the ERD above for details;</w:t>
            </w:r>
          </w:p>
        </w:tc>
        <w:tc>
          <w:tcPr>
            <w:tcW w:w="1145" w:type="dxa"/>
          </w:tcPr>
          <w:p w14:paraId="7153B09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2A96C3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Menus</w:t>
            </w:r>
          </w:p>
        </w:tc>
        <w:tc>
          <w:tcPr>
            <w:tcW w:w="10829" w:type="dxa"/>
          </w:tcPr>
          <w:p w14:paraId="28AA379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GET /api/GetMenu</w:t>
            </w:r>
          </w:p>
        </w:tc>
        <w:tc>
          <w:tcPr>
            <w:tcW w:w="2079" w:type="dxa"/>
          </w:tcPr>
          <w:p w14:paraId="2523E7D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200; returns list of menus</w:t>
            </w:r>
          </w:p>
        </w:tc>
        <w:tc>
          <w:tcPr>
            <w:tcW w:w="11856" w:type="dxa"/>
          </w:tcPr>
          <w:p w14:paraId="6D80DA5F" w14:textId="77777777" w:rsidR="00763441" w:rsidRPr="003D5803" w:rsidRDefault="004B6AB3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5F5A7080" wp14:editId="2B9ACC59">
                  <wp:extent cx="2370025" cy="3825572"/>
                  <wp:effectExtent l="0" t="0" r="0" b="3810"/>
                  <wp:docPr id="620521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5217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025" cy="382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0346571E" w14:textId="77777777" w:rsidR="00763441" w:rsidRPr="003D5803" w:rsidRDefault="008A777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6830938E" w14:textId="77777777" w:rsidTr="004A52B1">
        <w:tc>
          <w:tcPr>
            <w:tcW w:w="653" w:type="dxa"/>
          </w:tcPr>
          <w:p w14:paraId="64C34A0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7</w:t>
            </w:r>
          </w:p>
        </w:tc>
        <w:tc>
          <w:tcPr>
            <w:tcW w:w="1551" w:type="dxa"/>
          </w:tcPr>
          <w:p w14:paraId="32FAC44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the details of food Menus - see the ERD above for details;</w:t>
            </w:r>
          </w:p>
        </w:tc>
        <w:tc>
          <w:tcPr>
            <w:tcW w:w="1145" w:type="dxa"/>
          </w:tcPr>
          <w:p w14:paraId="5949CA2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7EDD815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a Menu</w:t>
            </w:r>
          </w:p>
        </w:tc>
        <w:tc>
          <w:tcPr>
            <w:tcW w:w="10829" w:type="dxa"/>
          </w:tcPr>
          <w:p w14:paraId="12B745B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PUT /api/PutMenu/{menuId}</w:t>
            </w:r>
            <w:r w:rsidRPr="003D5803">
              <w:rPr>
                <w:rFonts w:ascii="Aptos" w:hAnsi="Aptos" w:cs="Times New Roman"/>
                <w:sz w:val="20"/>
              </w:rPr>
              <w:br/>
              <w:t>Body: {"menuId":&lt;id&gt;,"menuName":"Premium Buffet"}</w:t>
            </w:r>
          </w:p>
        </w:tc>
        <w:tc>
          <w:tcPr>
            <w:tcW w:w="2079" w:type="dxa"/>
          </w:tcPr>
          <w:p w14:paraId="1BFA3B0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shows updated values</w:t>
            </w:r>
          </w:p>
        </w:tc>
        <w:tc>
          <w:tcPr>
            <w:tcW w:w="11856" w:type="dxa"/>
          </w:tcPr>
          <w:p w14:paraId="69B62758" w14:textId="77777777" w:rsidR="00763441" w:rsidRPr="003D5803" w:rsidRDefault="00080EC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6C9E30BF" wp14:editId="0BC0F4FE">
                  <wp:extent cx="3368332" cy="3444538"/>
                  <wp:effectExtent l="0" t="0" r="3810" b="3810"/>
                  <wp:docPr id="1152269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696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344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0674C"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04837371" wp14:editId="41F06E3F">
                  <wp:extent cx="1928027" cy="685859"/>
                  <wp:effectExtent l="0" t="0" r="0" b="0"/>
                  <wp:docPr id="916207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072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027" cy="68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0C104B97" w14:textId="77777777" w:rsidR="00763441" w:rsidRPr="003D5803" w:rsidRDefault="008A777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124B229C" w14:textId="77777777" w:rsidTr="004A52B1">
        <w:tc>
          <w:tcPr>
            <w:tcW w:w="653" w:type="dxa"/>
          </w:tcPr>
          <w:p w14:paraId="2A99952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lastRenderedPageBreak/>
              <w:t>8</w:t>
            </w:r>
          </w:p>
        </w:tc>
        <w:tc>
          <w:tcPr>
            <w:tcW w:w="1551" w:type="dxa"/>
          </w:tcPr>
          <w:p w14:paraId="60FC394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the details of food Menus - see the ERD above for details;</w:t>
            </w:r>
          </w:p>
        </w:tc>
        <w:tc>
          <w:tcPr>
            <w:tcW w:w="1145" w:type="dxa"/>
          </w:tcPr>
          <w:p w14:paraId="472E74D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5C46503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a Menu</w:t>
            </w:r>
          </w:p>
        </w:tc>
        <w:tc>
          <w:tcPr>
            <w:tcW w:w="10829" w:type="dxa"/>
          </w:tcPr>
          <w:p w14:paraId="107F8F6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/api/DeleteMenu/{menuId}</w:t>
            </w:r>
          </w:p>
        </w:tc>
        <w:tc>
          <w:tcPr>
            <w:tcW w:w="2079" w:type="dxa"/>
          </w:tcPr>
          <w:p w14:paraId="08ADBC0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by id returns 404</w:t>
            </w:r>
          </w:p>
        </w:tc>
        <w:tc>
          <w:tcPr>
            <w:tcW w:w="11856" w:type="dxa"/>
          </w:tcPr>
          <w:p w14:paraId="0F512973" w14:textId="04D389E8" w:rsidR="00763441" w:rsidRDefault="00CC5ACC" w:rsidP="00763441">
            <w:pPr>
              <w:rPr>
                <w:rFonts w:ascii="Aptos" w:hAnsi="Aptos" w:cs="Times New Roman"/>
              </w:rPr>
            </w:pPr>
            <w:r w:rsidRPr="00167F2D">
              <w:rPr>
                <w:rFonts w:ascii="Aptos" w:hAnsi="Aptos" w:cs="Times New Roman"/>
              </w:rPr>
              <w:drawing>
                <wp:inline distT="0" distB="0" distL="0" distR="0" wp14:anchorId="6F9D05D3" wp14:editId="75F5691C">
                  <wp:extent cx="2865368" cy="3215919"/>
                  <wp:effectExtent l="0" t="0" r="0" b="3810"/>
                  <wp:docPr id="1358835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9639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368" cy="3215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455B">
              <w:rPr>
                <w:rFonts w:ascii="Aptos" w:hAnsi="Aptos" w:cs="Times New Roman"/>
              </w:rPr>
              <w:drawing>
                <wp:inline distT="0" distB="0" distL="0" distR="0" wp14:anchorId="425E4B98" wp14:editId="3686D68B">
                  <wp:extent cx="2571286" cy="3187902"/>
                  <wp:effectExtent l="0" t="0" r="635" b="0"/>
                  <wp:docPr id="184620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20964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989" cy="3197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28527" w14:textId="787292E9" w:rsidR="00167F2D" w:rsidRPr="003D5803" w:rsidRDefault="00167F2D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1238" w:type="dxa"/>
          </w:tcPr>
          <w:p w14:paraId="3D8AD646" w14:textId="63B21126" w:rsidR="00763441" w:rsidRPr="004717C4" w:rsidRDefault="008E7317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5AF3DBFD" w14:textId="77777777" w:rsidTr="004A52B1">
        <w:tc>
          <w:tcPr>
            <w:tcW w:w="653" w:type="dxa"/>
          </w:tcPr>
          <w:p w14:paraId="677B72B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9</w:t>
            </w:r>
          </w:p>
        </w:tc>
        <w:tc>
          <w:tcPr>
            <w:tcW w:w="1551" w:type="dxa"/>
          </w:tcPr>
          <w:p w14:paraId="05ECD19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add and remove a food item from a menu - see the ERD above for details;</w:t>
            </w:r>
          </w:p>
        </w:tc>
        <w:tc>
          <w:tcPr>
            <w:tcW w:w="1145" w:type="dxa"/>
          </w:tcPr>
          <w:p w14:paraId="6931520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24252EB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Add Food Item to Menu</w:t>
            </w:r>
          </w:p>
        </w:tc>
        <w:tc>
          <w:tcPr>
            <w:tcW w:w="10829" w:type="dxa"/>
          </w:tcPr>
          <w:p w14:paraId="417DD73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POST /api/PostMenuFoodItem</w:t>
            </w:r>
            <w:r w:rsidRPr="003D5803">
              <w:rPr>
                <w:rFonts w:ascii="Aptos" w:hAnsi="Aptos" w:cs="Times New Roman"/>
                <w:sz w:val="20"/>
              </w:rPr>
              <w:br/>
              <w:t>Body: {"menuId":&lt;menuId&gt;,"foodItemId":&lt;foodItemId&gt;}</w:t>
            </w:r>
          </w:p>
        </w:tc>
        <w:tc>
          <w:tcPr>
            <w:tcW w:w="2079" w:type="dxa"/>
          </w:tcPr>
          <w:p w14:paraId="13B6C77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201/200; association created</w:t>
            </w:r>
          </w:p>
        </w:tc>
        <w:tc>
          <w:tcPr>
            <w:tcW w:w="11856" w:type="dxa"/>
          </w:tcPr>
          <w:p w14:paraId="660F7360" w14:textId="77777777" w:rsidR="00763441" w:rsidRPr="003D5803" w:rsidRDefault="005136F0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105D8004" wp14:editId="6E04C728">
                  <wp:extent cx="2263336" cy="1005927"/>
                  <wp:effectExtent l="0" t="0" r="3810" b="3810"/>
                  <wp:docPr id="178827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2799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336" cy="100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79CA24D4" w14:textId="77777777" w:rsidR="00763441" w:rsidRPr="003D5803" w:rsidRDefault="00C96AD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37EACCA6" w14:textId="77777777" w:rsidTr="004A52B1">
        <w:tc>
          <w:tcPr>
            <w:tcW w:w="653" w:type="dxa"/>
          </w:tcPr>
          <w:p w14:paraId="584B663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10</w:t>
            </w:r>
          </w:p>
        </w:tc>
        <w:tc>
          <w:tcPr>
            <w:tcW w:w="1551" w:type="dxa"/>
          </w:tcPr>
          <w:p w14:paraId="5F9DBFC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add and remove a food item from a menu - see the ERD above for details;</w:t>
            </w:r>
          </w:p>
        </w:tc>
        <w:tc>
          <w:tcPr>
            <w:tcW w:w="1145" w:type="dxa"/>
          </w:tcPr>
          <w:p w14:paraId="41D3D13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760D4E1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Remove Food Item from Menu</w:t>
            </w:r>
          </w:p>
        </w:tc>
        <w:tc>
          <w:tcPr>
            <w:tcW w:w="10829" w:type="dxa"/>
          </w:tcPr>
          <w:p w14:paraId="7778D96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/api/DeleteMenuFoodItem/{menuId}/{foodItemId}</w:t>
            </w:r>
          </w:p>
        </w:tc>
        <w:tc>
          <w:tcPr>
            <w:tcW w:w="2079" w:type="dxa"/>
          </w:tcPr>
          <w:p w14:paraId="7238848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association removed</w:t>
            </w:r>
          </w:p>
        </w:tc>
        <w:tc>
          <w:tcPr>
            <w:tcW w:w="11856" w:type="dxa"/>
          </w:tcPr>
          <w:p w14:paraId="7D402519" w14:textId="77777777" w:rsidR="00763441" w:rsidRPr="003D5803" w:rsidRDefault="005076F5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48594217" wp14:editId="2349503D">
                  <wp:extent cx="2133785" cy="1104996"/>
                  <wp:effectExtent l="0" t="0" r="0" b="0"/>
                  <wp:docPr id="117579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7988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785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20DC2100" w14:textId="77777777" w:rsidR="00763441" w:rsidRPr="003D5803" w:rsidRDefault="005076F5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1A114301" w14:textId="77777777" w:rsidTr="004A52B1">
        <w:tc>
          <w:tcPr>
            <w:tcW w:w="653" w:type="dxa"/>
          </w:tcPr>
          <w:p w14:paraId="45B9D95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11</w:t>
            </w:r>
          </w:p>
        </w:tc>
        <w:tc>
          <w:tcPr>
            <w:tcW w:w="1551" w:type="dxa"/>
          </w:tcPr>
          <w:p w14:paraId="05D4B58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book, edit and cancel Food for an Event - see the ERD above for details.  The service should return the FoodBookingId as confirmation of the booking;</w:t>
            </w:r>
          </w:p>
        </w:tc>
        <w:tc>
          <w:tcPr>
            <w:tcW w:w="1145" w:type="dxa"/>
          </w:tcPr>
          <w:p w14:paraId="4C45CA3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2C6BCB0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 Food for an Event and confirm FoodBookingId returned</w:t>
            </w:r>
          </w:p>
        </w:tc>
        <w:tc>
          <w:tcPr>
            <w:tcW w:w="10829" w:type="dxa"/>
          </w:tcPr>
          <w:p w14:paraId="3E5932C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POST /api/FoodBookings</w:t>
            </w:r>
            <w:r w:rsidRPr="003D5803">
              <w:rPr>
                <w:rFonts w:ascii="Aptos" w:hAnsi="Aptos" w:cs="Times New Roman"/>
                <w:sz w:val="20"/>
              </w:rPr>
              <w:br/>
              <w:t>Body: {"eventId":&lt;existingEventId&gt;,"menuId":&lt;menuId&gt;,"numberOfGuests":50,"clientReferenceId":12345}</w:t>
            </w:r>
          </w:p>
        </w:tc>
        <w:tc>
          <w:tcPr>
            <w:tcW w:w="2079" w:type="dxa"/>
          </w:tcPr>
          <w:p w14:paraId="7EFD9E3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201; response includes foodBookingId confirmation</w:t>
            </w:r>
          </w:p>
        </w:tc>
        <w:tc>
          <w:tcPr>
            <w:tcW w:w="11856" w:type="dxa"/>
          </w:tcPr>
          <w:p w14:paraId="62AC4880" w14:textId="77777777" w:rsidR="00763441" w:rsidRPr="003D5803" w:rsidRDefault="00497F5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4E97EC81" wp14:editId="3559017B">
                  <wp:extent cx="2781541" cy="1272650"/>
                  <wp:effectExtent l="0" t="0" r="0" b="3810"/>
                  <wp:docPr id="543687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8753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541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06663523" w14:textId="77777777" w:rsidR="00763441" w:rsidRPr="003D5803" w:rsidRDefault="00497F5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3B2FA2A7" w14:textId="77777777" w:rsidTr="004A52B1">
        <w:tc>
          <w:tcPr>
            <w:tcW w:w="653" w:type="dxa"/>
          </w:tcPr>
          <w:p w14:paraId="2344353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lastRenderedPageBreak/>
              <w:t>12</w:t>
            </w:r>
          </w:p>
        </w:tc>
        <w:tc>
          <w:tcPr>
            <w:tcW w:w="1551" w:type="dxa"/>
          </w:tcPr>
          <w:p w14:paraId="0AB9324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book, edit and cancel Food for an Event - see the ERD above for details.  The service should return the FoodBookingId as confirmation of the booking;</w:t>
            </w:r>
          </w:p>
        </w:tc>
        <w:tc>
          <w:tcPr>
            <w:tcW w:w="1145" w:type="dxa"/>
          </w:tcPr>
          <w:p w14:paraId="7DCA9E5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129538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Food Booking for an Event</w:t>
            </w:r>
          </w:p>
        </w:tc>
        <w:tc>
          <w:tcPr>
            <w:tcW w:w="10829" w:type="dxa"/>
          </w:tcPr>
          <w:p w14:paraId="09777AC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PUT /api/FoodBookings/{foodBookingId}</w:t>
            </w:r>
            <w:r w:rsidRPr="003D5803">
              <w:rPr>
                <w:rFonts w:ascii="Aptos" w:hAnsi="Aptos" w:cs="Times New Roman"/>
                <w:sz w:val="20"/>
              </w:rPr>
              <w:br/>
              <w:t>Body: {"foodBookingId":&lt;id&gt;,"eventId":&lt;existingEventId&gt;,"menuId":&lt;menuId2&gt;,"numberOfGuests":60,"clientReferenceId":12345}</w:t>
            </w:r>
          </w:p>
        </w:tc>
        <w:tc>
          <w:tcPr>
            <w:tcW w:w="2079" w:type="dxa"/>
          </w:tcPr>
          <w:p w14:paraId="47ADF85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shows updated values</w:t>
            </w:r>
          </w:p>
        </w:tc>
        <w:tc>
          <w:tcPr>
            <w:tcW w:w="11856" w:type="dxa"/>
          </w:tcPr>
          <w:p w14:paraId="781DD9FA" w14:textId="77777777" w:rsidR="00763441" w:rsidRPr="003D5803" w:rsidRDefault="004569BE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329AA5C0" wp14:editId="71D576F6">
                  <wp:extent cx="2339543" cy="1082134"/>
                  <wp:effectExtent l="0" t="0" r="3810" b="3810"/>
                  <wp:docPr id="472418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41849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32DC"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2541AEC2" wp14:editId="63DA17D3">
                  <wp:extent cx="1844200" cy="937341"/>
                  <wp:effectExtent l="0" t="0" r="3810" b="0"/>
                  <wp:docPr id="1076656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65680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200" cy="93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2C4055FD" w14:textId="77777777" w:rsidR="00763441" w:rsidRPr="003D5803" w:rsidRDefault="00D03AF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44AFD301" w14:textId="77777777" w:rsidTr="004A52B1">
        <w:tc>
          <w:tcPr>
            <w:tcW w:w="653" w:type="dxa"/>
          </w:tcPr>
          <w:p w14:paraId="2D7FAF0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13</w:t>
            </w:r>
          </w:p>
        </w:tc>
        <w:tc>
          <w:tcPr>
            <w:tcW w:w="1551" w:type="dxa"/>
          </w:tcPr>
          <w:p w14:paraId="166B12B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book, edit and cancel Food for an Event - see the ERD above for details.  The service should return the FoodBookingId as confirmation of the booking;</w:t>
            </w:r>
          </w:p>
        </w:tc>
        <w:tc>
          <w:tcPr>
            <w:tcW w:w="1145" w:type="dxa"/>
          </w:tcPr>
          <w:p w14:paraId="24B8ADA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5BEB811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Cancel Food Booking for an Event</w:t>
            </w:r>
          </w:p>
        </w:tc>
        <w:tc>
          <w:tcPr>
            <w:tcW w:w="10829" w:type="dxa"/>
          </w:tcPr>
          <w:p w14:paraId="74C5295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/api/FoodBookings/{foodBookingId}</w:t>
            </w:r>
          </w:p>
        </w:tc>
        <w:tc>
          <w:tcPr>
            <w:tcW w:w="2079" w:type="dxa"/>
          </w:tcPr>
          <w:p w14:paraId="4AD11AA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returns 404 (or shows cancelled if implemented)</w:t>
            </w:r>
          </w:p>
        </w:tc>
        <w:tc>
          <w:tcPr>
            <w:tcW w:w="11856" w:type="dxa"/>
          </w:tcPr>
          <w:p w14:paraId="52F90762" w14:textId="77777777" w:rsidR="00763441" w:rsidRPr="003D5803" w:rsidRDefault="00C449A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40D0E134" wp14:editId="285C62C8">
                  <wp:extent cx="2293819" cy="1120237"/>
                  <wp:effectExtent l="0" t="0" r="0" b="3810"/>
                  <wp:docPr id="2080407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0792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19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555B"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7B4652CB" wp14:editId="53E3222B">
                  <wp:extent cx="4397121" cy="1303133"/>
                  <wp:effectExtent l="0" t="0" r="3810" b="0"/>
                  <wp:docPr id="599200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0053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121" cy="13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369D1EB5" w14:textId="77777777" w:rsidR="00763441" w:rsidRPr="003D5803" w:rsidRDefault="00C449A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2A90DF26" w14:textId="77777777" w:rsidTr="004A52B1">
        <w:tc>
          <w:tcPr>
            <w:tcW w:w="653" w:type="dxa"/>
          </w:tcPr>
          <w:p w14:paraId="283EB19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14</w:t>
            </w:r>
          </w:p>
        </w:tc>
        <w:tc>
          <w:tcPr>
            <w:tcW w:w="1551" w:type="dxa"/>
          </w:tcPr>
          <w:p w14:paraId="0830D59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a new Event, specifying as a minimum its title, date and EventType;</w:t>
            </w:r>
          </w:p>
        </w:tc>
        <w:tc>
          <w:tcPr>
            <w:tcW w:w="1145" w:type="dxa"/>
          </w:tcPr>
          <w:p w14:paraId="547EB78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1C52ABC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a new Event</w:t>
            </w:r>
          </w:p>
        </w:tc>
        <w:tc>
          <w:tcPr>
            <w:tcW w:w="10829" w:type="dxa"/>
          </w:tcPr>
          <w:p w14:paraId="2A95AC7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Create</w:t>
            </w:r>
            <w:r w:rsidRPr="003D5803">
              <w:rPr>
                <w:rFonts w:ascii="Aptos" w:hAnsi="Aptos" w:cs="Times New Roman"/>
                <w:sz w:val="20"/>
              </w:rPr>
              <w:br/>
              <w:t>Title: Winter Gala</w:t>
            </w:r>
            <w:r w:rsidRPr="003D5803">
              <w:rPr>
                <w:rFonts w:ascii="Aptos" w:hAnsi="Aptos" w:cs="Times New Roman"/>
                <w:sz w:val="20"/>
              </w:rPr>
              <w:br/>
              <w:t>Date: 2026-01-15</w:t>
            </w:r>
            <w:r w:rsidRPr="003D5803">
              <w:rPr>
                <w:rFonts w:ascii="Aptos" w:hAnsi="Aptos" w:cs="Times New Roman"/>
                <w:sz w:val="20"/>
              </w:rPr>
              <w:br/>
              <w:t>EventType: Conference</w:t>
            </w:r>
            <w:r w:rsidRPr="003D5803">
              <w:rPr>
                <w:rFonts w:ascii="Aptos" w:hAnsi="Aptos" w:cs="Times New Roman"/>
                <w:sz w:val="20"/>
              </w:rPr>
              <w:br/>
              <w:t>Venue: select any available</w:t>
            </w:r>
          </w:p>
        </w:tc>
        <w:tc>
          <w:tcPr>
            <w:tcW w:w="2079" w:type="dxa"/>
          </w:tcPr>
          <w:p w14:paraId="4B05442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Event created; appears in Events list</w:t>
            </w:r>
          </w:p>
        </w:tc>
        <w:tc>
          <w:tcPr>
            <w:tcW w:w="11856" w:type="dxa"/>
          </w:tcPr>
          <w:p w14:paraId="2413F1CC" w14:textId="77777777" w:rsidR="00763441" w:rsidRPr="003D5803" w:rsidRDefault="007F0C59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4BA29F2A" wp14:editId="38C0FC67">
                  <wp:extent cx="5791200" cy="1080700"/>
                  <wp:effectExtent l="0" t="0" r="0" b="5715"/>
                  <wp:docPr id="2035147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4775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078" cy="108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FD4FC" w14:textId="77777777" w:rsidR="00AB77BB" w:rsidRPr="003D5803" w:rsidRDefault="00AB77BB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5E9FD5B4" wp14:editId="34D655E0">
                  <wp:extent cx="2446579" cy="2705100"/>
                  <wp:effectExtent l="0" t="0" r="0" b="0"/>
                  <wp:docPr id="1846125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12574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443" cy="270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420A9207" w14:textId="77777777" w:rsidR="00763441" w:rsidRPr="003D5803" w:rsidRDefault="00F4426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3CED1EE3" w14:textId="77777777" w:rsidTr="004A52B1">
        <w:tc>
          <w:tcPr>
            <w:tcW w:w="653" w:type="dxa"/>
          </w:tcPr>
          <w:p w14:paraId="12CD8F0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lastRenderedPageBreak/>
              <w:t>15</w:t>
            </w:r>
          </w:p>
        </w:tc>
        <w:tc>
          <w:tcPr>
            <w:tcW w:w="1551" w:type="dxa"/>
          </w:tcPr>
          <w:p w14:paraId="72F480F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a new Event, specifying as a minimum its title, date and EventType;</w:t>
            </w:r>
          </w:p>
        </w:tc>
        <w:tc>
          <w:tcPr>
            <w:tcW w:w="1145" w:type="dxa"/>
          </w:tcPr>
          <w:p w14:paraId="29046EE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INVALID</w:t>
            </w:r>
          </w:p>
        </w:tc>
        <w:tc>
          <w:tcPr>
            <w:tcW w:w="1630" w:type="dxa"/>
          </w:tcPr>
          <w:p w14:paraId="2A1E7DF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Event with missing required field(s)</w:t>
            </w:r>
          </w:p>
        </w:tc>
        <w:tc>
          <w:tcPr>
            <w:tcW w:w="10829" w:type="dxa"/>
          </w:tcPr>
          <w:p w14:paraId="6ED41AF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Create</w:t>
            </w:r>
            <w:r w:rsidRPr="003D5803">
              <w:rPr>
                <w:rFonts w:ascii="Aptos" w:hAnsi="Aptos" w:cs="Times New Roman"/>
                <w:sz w:val="20"/>
              </w:rPr>
              <w:br/>
              <w:t>Leave Title or Date or EventType blank</w:t>
            </w:r>
          </w:p>
        </w:tc>
        <w:tc>
          <w:tcPr>
            <w:tcW w:w="2079" w:type="dxa"/>
          </w:tcPr>
          <w:p w14:paraId="5A1C521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Validation shown; event not created</w:t>
            </w:r>
          </w:p>
        </w:tc>
        <w:tc>
          <w:tcPr>
            <w:tcW w:w="11856" w:type="dxa"/>
          </w:tcPr>
          <w:p w14:paraId="0B85679D" w14:textId="77777777" w:rsidR="00763441" w:rsidRPr="003D5803" w:rsidRDefault="00A3537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1DA9330A" wp14:editId="7F17D71A">
                  <wp:extent cx="2305050" cy="2001254"/>
                  <wp:effectExtent l="0" t="0" r="0" b="0"/>
                  <wp:docPr id="387412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1241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073" cy="2007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17E4BB2B" w14:textId="77777777" w:rsidR="00763441" w:rsidRPr="003D5803" w:rsidRDefault="00DB6E84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595AC17F" w14:textId="77777777" w:rsidTr="004A52B1">
        <w:tc>
          <w:tcPr>
            <w:tcW w:w="653" w:type="dxa"/>
          </w:tcPr>
          <w:p w14:paraId="6FC6C22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16</w:t>
            </w:r>
          </w:p>
        </w:tc>
        <w:tc>
          <w:tcPr>
            <w:tcW w:w="1551" w:type="dxa"/>
          </w:tcPr>
          <w:p w14:paraId="371259C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Guests;</w:t>
            </w:r>
          </w:p>
        </w:tc>
        <w:tc>
          <w:tcPr>
            <w:tcW w:w="1145" w:type="dxa"/>
          </w:tcPr>
          <w:p w14:paraId="560A455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313CB1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 xml:space="preserve">Create Guest </w:t>
            </w:r>
          </w:p>
        </w:tc>
        <w:tc>
          <w:tcPr>
            <w:tcW w:w="10829" w:type="dxa"/>
          </w:tcPr>
          <w:p w14:paraId="0963F89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Create</w:t>
            </w:r>
            <w:r w:rsidRPr="003D5803">
              <w:rPr>
                <w:rFonts w:ascii="Aptos" w:hAnsi="Aptos" w:cs="Times New Roman"/>
                <w:sz w:val="20"/>
              </w:rPr>
              <w:br/>
              <w:t>First: Ava</w:t>
            </w:r>
            <w:r w:rsidRPr="003D5803">
              <w:rPr>
                <w:rFonts w:ascii="Aptos" w:hAnsi="Aptos" w:cs="Times New Roman"/>
                <w:sz w:val="20"/>
              </w:rPr>
              <w:br/>
              <w:t>Last: Singh</w:t>
            </w:r>
            <w:r w:rsidRPr="003D5803">
              <w:rPr>
                <w:rFonts w:ascii="Aptos" w:hAnsi="Aptos" w:cs="Times New Roman"/>
                <w:sz w:val="20"/>
              </w:rPr>
              <w:br/>
              <w:t>Email: ava@example.com</w:t>
            </w:r>
          </w:p>
        </w:tc>
        <w:tc>
          <w:tcPr>
            <w:tcW w:w="2079" w:type="dxa"/>
          </w:tcPr>
          <w:p w14:paraId="5B43B52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created; appears in Guests list</w:t>
            </w:r>
          </w:p>
        </w:tc>
        <w:tc>
          <w:tcPr>
            <w:tcW w:w="11856" w:type="dxa"/>
          </w:tcPr>
          <w:p w14:paraId="4F88A6C0" w14:textId="77777777" w:rsidR="00763441" w:rsidRPr="003D5803" w:rsidRDefault="003C3D33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50A403CB" wp14:editId="3F326C9F">
                  <wp:extent cx="5652137" cy="747568"/>
                  <wp:effectExtent l="0" t="0" r="5715" b="0"/>
                  <wp:docPr id="1811046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04607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635" cy="749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487205F1" w14:textId="77777777" w:rsidR="00763441" w:rsidRPr="003D5803" w:rsidRDefault="003C3D33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7EBC11D6" w14:textId="77777777" w:rsidTr="004A52B1">
        <w:tc>
          <w:tcPr>
            <w:tcW w:w="653" w:type="dxa"/>
          </w:tcPr>
          <w:p w14:paraId="09BE01E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17</w:t>
            </w:r>
          </w:p>
        </w:tc>
        <w:tc>
          <w:tcPr>
            <w:tcW w:w="1551" w:type="dxa"/>
          </w:tcPr>
          <w:p w14:paraId="595BA97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Guests;</w:t>
            </w:r>
          </w:p>
        </w:tc>
        <w:tc>
          <w:tcPr>
            <w:tcW w:w="1145" w:type="dxa"/>
          </w:tcPr>
          <w:p w14:paraId="2C8072E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56C4BE6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Guests</w:t>
            </w:r>
          </w:p>
        </w:tc>
        <w:tc>
          <w:tcPr>
            <w:tcW w:w="10829" w:type="dxa"/>
          </w:tcPr>
          <w:p w14:paraId="54C8DE3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Index</w:t>
            </w:r>
          </w:p>
        </w:tc>
        <w:tc>
          <w:tcPr>
            <w:tcW w:w="2079" w:type="dxa"/>
          </w:tcPr>
          <w:p w14:paraId="3900CBC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Guests list displayed including new guest</w:t>
            </w:r>
          </w:p>
        </w:tc>
        <w:tc>
          <w:tcPr>
            <w:tcW w:w="11856" w:type="dxa"/>
          </w:tcPr>
          <w:p w14:paraId="6E9754AE" w14:textId="77777777" w:rsidR="00763441" w:rsidRPr="003D5803" w:rsidRDefault="0007562E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0C7DDC7E" wp14:editId="53808140">
                  <wp:extent cx="6861749" cy="1433250"/>
                  <wp:effectExtent l="0" t="0" r="0" b="0"/>
                  <wp:docPr id="1543079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07953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262" cy="143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3E9895EA" w14:textId="77777777" w:rsidR="00763441" w:rsidRPr="003D5803" w:rsidRDefault="001D79C3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37E0F554" w14:textId="77777777" w:rsidTr="004A52B1">
        <w:tc>
          <w:tcPr>
            <w:tcW w:w="653" w:type="dxa"/>
          </w:tcPr>
          <w:p w14:paraId="10054B2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18</w:t>
            </w:r>
          </w:p>
        </w:tc>
        <w:tc>
          <w:tcPr>
            <w:tcW w:w="1551" w:type="dxa"/>
          </w:tcPr>
          <w:p w14:paraId="362126A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Guests;</w:t>
            </w:r>
          </w:p>
        </w:tc>
        <w:tc>
          <w:tcPr>
            <w:tcW w:w="1145" w:type="dxa"/>
          </w:tcPr>
          <w:p w14:paraId="30D4CEC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F0E6B2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Guest</w:t>
            </w:r>
          </w:p>
        </w:tc>
        <w:tc>
          <w:tcPr>
            <w:tcW w:w="10829" w:type="dxa"/>
          </w:tcPr>
          <w:p w14:paraId="1731D1D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Edit</w:t>
            </w:r>
            <w:r w:rsidRPr="003D5803">
              <w:rPr>
                <w:rFonts w:ascii="Aptos" w:hAnsi="Aptos" w:cs="Times New Roman"/>
                <w:sz w:val="20"/>
              </w:rPr>
              <w:br/>
              <w:t>Change LastName to Patel</w:t>
            </w:r>
          </w:p>
        </w:tc>
        <w:tc>
          <w:tcPr>
            <w:tcW w:w="2079" w:type="dxa"/>
          </w:tcPr>
          <w:p w14:paraId="6D4B3B8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updated; list/details reflect change</w:t>
            </w:r>
          </w:p>
        </w:tc>
        <w:tc>
          <w:tcPr>
            <w:tcW w:w="11856" w:type="dxa"/>
          </w:tcPr>
          <w:p w14:paraId="7A37ACDD" w14:textId="77777777" w:rsidR="00763441" w:rsidRPr="003D5803" w:rsidRDefault="002F333B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03EB45ED" wp14:editId="73E6481F">
                  <wp:extent cx="6977351" cy="908905"/>
                  <wp:effectExtent l="0" t="0" r="0" b="5715"/>
                  <wp:docPr id="647451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45174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9616" cy="917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44EFA02F" w14:textId="77777777" w:rsidR="00763441" w:rsidRPr="003D5803" w:rsidRDefault="002F333B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6EE0880C" w14:textId="77777777" w:rsidTr="004A52B1">
        <w:tc>
          <w:tcPr>
            <w:tcW w:w="653" w:type="dxa"/>
          </w:tcPr>
          <w:p w14:paraId="4C30719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19</w:t>
            </w:r>
          </w:p>
        </w:tc>
        <w:tc>
          <w:tcPr>
            <w:tcW w:w="1551" w:type="dxa"/>
          </w:tcPr>
          <w:p w14:paraId="7982215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 (add) a Guest onto an Event;</w:t>
            </w:r>
          </w:p>
        </w:tc>
        <w:tc>
          <w:tcPr>
            <w:tcW w:w="1145" w:type="dxa"/>
          </w:tcPr>
          <w:p w14:paraId="1045FA0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7947AF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 xml:space="preserve">Book a Guest onto an Event </w:t>
            </w:r>
          </w:p>
        </w:tc>
        <w:tc>
          <w:tcPr>
            <w:tcW w:w="10829" w:type="dxa"/>
          </w:tcPr>
          <w:p w14:paraId="463EFD1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BookGuest (from Event)</w:t>
            </w:r>
            <w:r w:rsidRPr="003D5803">
              <w:rPr>
                <w:rFonts w:ascii="Aptos" w:hAnsi="Aptos" w:cs="Times New Roman"/>
                <w:sz w:val="20"/>
              </w:rPr>
              <w:br/>
              <w:t>Select Guest &lt;guestId&gt;</w:t>
            </w:r>
          </w:p>
        </w:tc>
        <w:tc>
          <w:tcPr>
            <w:tcW w:w="2079" w:type="dxa"/>
          </w:tcPr>
          <w:p w14:paraId="798082F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Booking created; guest appears under Event guest list</w:t>
            </w:r>
          </w:p>
        </w:tc>
        <w:tc>
          <w:tcPr>
            <w:tcW w:w="11856" w:type="dxa"/>
          </w:tcPr>
          <w:p w14:paraId="522D4A98" w14:textId="77777777" w:rsidR="00763441" w:rsidRPr="003D5803" w:rsidRDefault="00C477CD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6469C1D9" wp14:editId="483E93F3">
                  <wp:extent cx="3038475" cy="745087"/>
                  <wp:effectExtent l="0" t="0" r="0" b="0"/>
                  <wp:docPr id="873108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10870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984" cy="74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2E9395A4" w14:textId="77777777" w:rsidR="00763441" w:rsidRPr="003D5803" w:rsidRDefault="009551F4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1EC87DF2" w14:textId="77777777" w:rsidTr="004A52B1">
        <w:tc>
          <w:tcPr>
            <w:tcW w:w="653" w:type="dxa"/>
          </w:tcPr>
          <w:p w14:paraId="36D01B8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</w:t>
            </w:r>
          </w:p>
        </w:tc>
        <w:tc>
          <w:tcPr>
            <w:tcW w:w="1551" w:type="dxa"/>
          </w:tcPr>
          <w:p w14:paraId="68BD354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 (add) a Guest onto an Event;</w:t>
            </w:r>
          </w:p>
        </w:tc>
        <w:tc>
          <w:tcPr>
            <w:tcW w:w="1145" w:type="dxa"/>
          </w:tcPr>
          <w:p w14:paraId="3DB0DA5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INVALID</w:t>
            </w:r>
          </w:p>
        </w:tc>
        <w:tc>
          <w:tcPr>
            <w:tcW w:w="1630" w:type="dxa"/>
          </w:tcPr>
          <w:p w14:paraId="44B4889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Prevent duplicate guest booking (negative)</w:t>
            </w:r>
          </w:p>
        </w:tc>
        <w:tc>
          <w:tcPr>
            <w:tcW w:w="10829" w:type="dxa"/>
          </w:tcPr>
          <w:p w14:paraId="5CE87B3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Attempt to book same Guest to same Event twice</w:t>
            </w:r>
          </w:p>
        </w:tc>
        <w:tc>
          <w:tcPr>
            <w:tcW w:w="2079" w:type="dxa"/>
          </w:tcPr>
          <w:p w14:paraId="5DCBEAE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Duplicate prevented; user shown error or no duplicate created</w:t>
            </w:r>
          </w:p>
        </w:tc>
        <w:tc>
          <w:tcPr>
            <w:tcW w:w="11856" w:type="dxa"/>
          </w:tcPr>
          <w:p w14:paraId="7300B99F" w14:textId="77777777" w:rsidR="00763441" w:rsidRDefault="0024639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23BE9D42" wp14:editId="62A3A77E">
                  <wp:extent cx="3429446" cy="1914525"/>
                  <wp:effectExtent l="0" t="0" r="0" b="0"/>
                  <wp:docPr id="139398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9825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926" cy="1919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E110E" w14:textId="77777777" w:rsidR="00920C6C" w:rsidRPr="003D5803" w:rsidRDefault="00920C6C" w:rsidP="00763441">
            <w:pPr>
              <w:rPr>
                <w:rFonts w:ascii="Aptos" w:hAnsi="Aptos" w:cs="Times New Roman"/>
              </w:rPr>
            </w:pPr>
            <w:r w:rsidRPr="00920C6C">
              <w:rPr>
                <w:rFonts w:ascii="Aptos" w:hAnsi="Aptos" w:cs="Times New Roman"/>
                <w:noProof/>
                <w:sz w:val="20"/>
              </w:rPr>
              <w:lastRenderedPageBreak/>
              <w:drawing>
                <wp:inline distT="0" distB="0" distL="0" distR="0" wp14:anchorId="3B5D87A8" wp14:editId="0E2A0DAD">
                  <wp:extent cx="6014086" cy="1797885"/>
                  <wp:effectExtent l="0" t="0" r="5715" b="0"/>
                  <wp:docPr id="1923521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52191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288" cy="179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6D808EB4" w14:textId="11A7DDD9" w:rsidR="00A1290F" w:rsidRDefault="00246391" w:rsidP="00763441">
            <w:pPr>
              <w:rPr>
                <w:rFonts w:ascii="Aptos" w:hAnsi="Aptos" w:cs="Times New Roman"/>
                <w:sz w:val="20"/>
              </w:rPr>
            </w:pPr>
            <w:r w:rsidRPr="00444ED9">
              <w:rPr>
                <w:rFonts w:ascii="Aptos" w:hAnsi="Aptos" w:cs="Times New Roman"/>
                <w:sz w:val="20"/>
              </w:rPr>
              <w:lastRenderedPageBreak/>
              <w:t xml:space="preserve">Unintended behaviour – need to add some logic </w:t>
            </w:r>
            <w:r w:rsidR="0044129D" w:rsidRPr="00444ED9">
              <w:rPr>
                <w:rFonts w:ascii="Aptos" w:hAnsi="Aptos" w:cs="Times New Roman"/>
                <w:sz w:val="20"/>
              </w:rPr>
              <w:t xml:space="preserve">which retrieves the current list of </w:t>
            </w:r>
            <w:r w:rsidR="00F04931" w:rsidRPr="00444ED9">
              <w:rPr>
                <w:rFonts w:ascii="Aptos" w:hAnsi="Aptos" w:cs="Times New Roman"/>
                <w:sz w:val="20"/>
              </w:rPr>
              <w:t xml:space="preserve">booked guests for </w:t>
            </w:r>
            <w:r w:rsidR="00954F97" w:rsidRPr="00444ED9">
              <w:rPr>
                <w:rFonts w:ascii="Aptos" w:hAnsi="Aptos" w:cs="Times New Roman"/>
                <w:sz w:val="20"/>
              </w:rPr>
              <w:t>an Event</w:t>
            </w:r>
            <w:r w:rsidR="00B86E03" w:rsidRPr="00444ED9">
              <w:rPr>
                <w:rFonts w:ascii="Aptos" w:hAnsi="Aptos" w:cs="Times New Roman"/>
                <w:sz w:val="20"/>
              </w:rPr>
              <w:t xml:space="preserve"> and checks against the posted booked guest for </w:t>
            </w:r>
            <w:r w:rsidR="00552307" w:rsidRPr="00444ED9">
              <w:rPr>
                <w:rFonts w:ascii="Aptos" w:hAnsi="Aptos" w:cs="Times New Roman"/>
                <w:sz w:val="20"/>
              </w:rPr>
              <w:t>duplicates.</w:t>
            </w:r>
            <w:r w:rsidR="00D952C6" w:rsidRPr="00444ED9">
              <w:rPr>
                <w:rFonts w:ascii="Aptos" w:hAnsi="Aptos" w:cs="Times New Roman"/>
                <w:sz w:val="20"/>
              </w:rPr>
              <w:t xml:space="preserve"> It also </w:t>
            </w:r>
            <w:r w:rsidR="00D952C6" w:rsidRPr="00444ED9">
              <w:rPr>
                <w:rFonts w:ascii="Aptos" w:hAnsi="Aptos" w:cs="Times New Roman"/>
                <w:sz w:val="20"/>
              </w:rPr>
              <w:lastRenderedPageBreak/>
              <w:t xml:space="preserve">seems to have </w:t>
            </w:r>
            <w:r w:rsidR="0027501B" w:rsidRPr="00444ED9">
              <w:rPr>
                <w:rFonts w:ascii="Aptos" w:hAnsi="Aptos" w:cs="Times New Roman"/>
                <w:sz w:val="20"/>
              </w:rPr>
              <w:t>added new guests to the guests</w:t>
            </w:r>
            <w:r w:rsidR="00F1440C" w:rsidRPr="00444ED9">
              <w:rPr>
                <w:rFonts w:ascii="Aptos" w:hAnsi="Aptos" w:cs="Times New Roman"/>
                <w:sz w:val="20"/>
              </w:rPr>
              <w:t xml:space="preserve"> index page </w:t>
            </w:r>
            <w:r w:rsidR="00176257" w:rsidRPr="00444ED9">
              <w:rPr>
                <w:rFonts w:ascii="Aptos" w:hAnsi="Aptos" w:cs="Times New Roman"/>
                <w:sz w:val="20"/>
              </w:rPr>
              <w:t>weirdly.</w:t>
            </w:r>
          </w:p>
          <w:p w14:paraId="4B412F82" w14:textId="2FB03DBF" w:rsidR="00A1290F" w:rsidRPr="003D5803" w:rsidRDefault="00A1290F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(FIXED)</w:t>
            </w:r>
          </w:p>
        </w:tc>
      </w:tr>
      <w:tr w:rsidR="004364F6" w:rsidRPr="003D5803" w14:paraId="68F38ECC" w14:textId="77777777" w:rsidTr="004A52B1">
        <w:tc>
          <w:tcPr>
            <w:tcW w:w="653" w:type="dxa"/>
          </w:tcPr>
          <w:p w14:paraId="0C94801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lastRenderedPageBreak/>
              <w:t>21</w:t>
            </w:r>
          </w:p>
        </w:tc>
        <w:tc>
          <w:tcPr>
            <w:tcW w:w="1551" w:type="dxa"/>
          </w:tcPr>
          <w:p w14:paraId="3802974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Guests for an Event including a total count of guests;</w:t>
            </w:r>
          </w:p>
        </w:tc>
        <w:tc>
          <w:tcPr>
            <w:tcW w:w="1145" w:type="dxa"/>
          </w:tcPr>
          <w:p w14:paraId="5673072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15E5C35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guests for an Event and verify total count</w:t>
            </w:r>
          </w:p>
        </w:tc>
        <w:tc>
          <w:tcPr>
            <w:tcW w:w="10829" w:type="dxa"/>
          </w:tcPr>
          <w:p w14:paraId="2A83196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Details for event with 3 guest bookings</w:t>
            </w:r>
          </w:p>
        </w:tc>
        <w:tc>
          <w:tcPr>
            <w:tcW w:w="2079" w:type="dxa"/>
          </w:tcPr>
          <w:p w14:paraId="02732F0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list shows 3 guests; total count displayed as 3</w:t>
            </w:r>
          </w:p>
        </w:tc>
        <w:tc>
          <w:tcPr>
            <w:tcW w:w="11856" w:type="dxa"/>
          </w:tcPr>
          <w:p w14:paraId="17DF3359" w14:textId="77777777" w:rsidR="00763441" w:rsidRPr="003D5803" w:rsidRDefault="00BC0585" w:rsidP="00763441">
            <w:pPr>
              <w:rPr>
                <w:rFonts w:ascii="Aptos" w:hAnsi="Aptos" w:cs="Times New Roman"/>
              </w:rPr>
            </w:pPr>
            <w:r w:rsidRPr="00BC0585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7E5B70EC" wp14:editId="15080E17">
                  <wp:extent cx="3036570" cy="2961407"/>
                  <wp:effectExtent l="0" t="0" r="0" b="0"/>
                  <wp:docPr id="1676512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51267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420" cy="296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68C1AC15" w14:textId="77777777" w:rsidR="00763441" w:rsidRPr="00444ED9" w:rsidRDefault="00672B2B" w:rsidP="00763441">
            <w:pPr>
              <w:rPr>
                <w:rFonts w:ascii="Aptos" w:hAnsi="Aptos" w:cs="Times New Roman"/>
              </w:rPr>
            </w:pPr>
            <w:r w:rsidRPr="00444ED9">
              <w:rPr>
                <w:rFonts w:ascii="Aptos" w:hAnsi="Aptos" w:cs="Times New Roman"/>
                <w:sz w:val="20"/>
              </w:rPr>
              <w:t xml:space="preserve">When booking a guest onto an Event, it doesn’t actually fetch the Guests list to check whether the posted Guest actually exists. You can post a </w:t>
            </w:r>
            <w:r w:rsidR="006A18B5" w:rsidRPr="00444ED9">
              <w:rPr>
                <w:rFonts w:ascii="Aptos" w:hAnsi="Aptos" w:cs="Times New Roman"/>
                <w:sz w:val="20"/>
              </w:rPr>
              <w:t>guest that is not on the guest list.</w:t>
            </w:r>
          </w:p>
        </w:tc>
      </w:tr>
      <w:tr w:rsidR="004364F6" w:rsidRPr="003D5803" w14:paraId="41FCF0ED" w14:textId="77777777" w:rsidTr="004A52B1">
        <w:tc>
          <w:tcPr>
            <w:tcW w:w="653" w:type="dxa"/>
          </w:tcPr>
          <w:p w14:paraId="62BA1AE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22</w:t>
            </w:r>
          </w:p>
        </w:tc>
        <w:tc>
          <w:tcPr>
            <w:tcW w:w="1551" w:type="dxa"/>
          </w:tcPr>
          <w:p w14:paraId="18A6CDE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Guests for an Event including a total count of guests;</w:t>
            </w:r>
          </w:p>
        </w:tc>
        <w:tc>
          <w:tcPr>
            <w:tcW w:w="1145" w:type="dxa"/>
          </w:tcPr>
          <w:p w14:paraId="5235394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5EE270D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Event with zero bookings shows count correctly</w:t>
            </w:r>
          </w:p>
        </w:tc>
        <w:tc>
          <w:tcPr>
            <w:tcW w:w="10829" w:type="dxa"/>
          </w:tcPr>
          <w:p w14:paraId="3010D0F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Details for event with 0 bookings</w:t>
            </w:r>
          </w:p>
        </w:tc>
        <w:tc>
          <w:tcPr>
            <w:tcW w:w="2079" w:type="dxa"/>
          </w:tcPr>
          <w:p w14:paraId="102D3ED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list empty/empty state; total count displayed as 0</w:t>
            </w:r>
          </w:p>
        </w:tc>
        <w:tc>
          <w:tcPr>
            <w:tcW w:w="11856" w:type="dxa"/>
          </w:tcPr>
          <w:p w14:paraId="32CF9C69" w14:textId="77777777" w:rsidR="00763441" w:rsidRPr="003D5803" w:rsidRDefault="00F961EB" w:rsidP="00763441">
            <w:pPr>
              <w:rPr>
                <w:rFonts w:ascii="Aptos" w:hAnsi="Aptos" w:cs="Times New Roman"/>
              </w:rPr>
            </w:pPr>
            <w:r w:rsidRPr="00F961EB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711141AC" wp14:editId="3E1161F7">
                  <wp:extent cx="3429000" cy="2274849"/>
                  <wp:effectExtent l="0" t="0" r="0" b="0"/>
                  <wp:docPr id="1058616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61663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94" cy="227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61B042BB" w14:textId="77777777" w:rsidR="00763441" w:rsidRPr="003D5803" w:rsidRDefault="00D07E29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16320943" w14:textId="77777777" w:rsidTr="004A52B1">
        <w:tc>
          <w:tcPr>
            <w:tcW w:w="653" w:type="dxa"/>
          </w:tcPr>
          <w:p w14:paraId="1FB38AA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lastRenderedPageBreak/>
              <w:t>23</w:t>
            </w:r>
          </w:p>
        </w:tc>
        <w:tc>
          <w:tcPr>
            <w:tcW w:w="1551" w:type="dxa"/>
          </w:tcPr>
          <w:p w14:paraId="45DA878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Register guest attendance for an Event;</w:t>
            </w:r>
          </w:p>
        </w:tc>
        <w:tc>
          <w:tcPr>
            <w:tcW w:w="1145" w:type="dxa"/>
          </w:tcPr>
          <w:p w14:paraId="6B8EFB1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744B85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Register attendance for a booked guest</w:t>
            </w:r>
          </w:p>
        </w:tc>
        <w:tc>
          <w:tcPr>
            <w:tcW w:w="10829" w:type="dxa"/>
          </w:tcPr>
          <w:p w14:paraId="5261BB6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Details</w:t>
            </w:r>
            <w:r w:rsidRPr="003D5803">
              <w:rPr>
                <w:rFonts w:ascii="Aptos" w:hAnsi="Aptos" w:cs="Times New Roman"/>
                <w:sz w:val="20"/>
              </w:rPr>
              <w:br/>
              <w:t>Tick attendance checkbox for booked event; click Register Attendance</w:t>
            </w:r>
          </w:p>
        </w:tc>
        <w:tc>
          <w:tcPr>
            <w:tcW w:w="2079" w:type="dxa"/>
          </w:tcPr>
          <w:p w14:paraId="0A5F1C5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Attendance saved; revisit shows attending = true</w:t>
            </w:r>
          </w:p>
        </w:tc>
        <w:tc>
          <w:tcPr>
            <w:tcW w:w="11856" w:type="dxa"/>
          </w:tcPr>
          <w:p w14:paraId="7DCDDDE2" w14:textId="77777777" w:rsidR="00763441" w:rsidRPr="003D5803" w:rsidRDefault="006D40C6" w:rsidP="00763441">
            <w:pPr>
              <w:rPr>
                <w:rFonts w:ascii="Aptos" w:hAnsi="Aptos" w:cs="Times New Roman"/>
              </w:rPr>
            </w:pPr>
            <w:r w:rsidRPr="006D40C6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3BE80B96" wp14:editId="50113E93">
                  <wp:extent cx="2546985" cy="2276658"/>
                  <wp:effectExtent l="0" t="0" r="5715" b="9525"/>
                  <wp:docPr id="641362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36236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99" cy="2282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5DC6297A" w14:textId="77777777" w:rsidR="00763441" w:rsidRPr="003D5803" w:rsidRDefault="00D07E29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79F2297C" w14:textId="77777777" w:rsidTr="004A52B1">
        <w:tc>
          <w:tcPr>
            <w:tcW w:w="653" w:type="dxa"/>
          </w:tcPr>
          <w:p w14:paraId="1899FDF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24</w:t>
            </w:r>
          </w:p>
        </w:tc>
        <w:tc>
          <w:tcPr>
            <w:tcW w:w="1551" w:type="dxa"/>
          </w:tcPr>
          <w:p w14:paraId="66B0060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Register guest attendance for an Event;</w:t>
            </w:r>
          </w:p>
        </w:tc>
        <w:tc>
          <w:tcPr>
            <w:tcW w:w="1145" w:type="dxa"/>
          </w:tcPr>
          <w:p w14:paraId="09E32D1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B45348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Unregister attendance (toggle off)</w:t>
            </w:r>
          </w:p>
        </w:tc>
        <w:tc>
          <w:tcPr>
            <w:tcW w:w="10829" w:type="dxa"/>
          </w:tcPr>
          <w:p w14:paraId="58FC035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Details</w:t>
            </w:r>
            <w:r w:rsidRPr="003D5803">
              <w:rPr>
                <w:rFonts w:ascii="Aptos" w:hAnsi="Aptos" w:cs="Times New Roman"/>
                <w:sz w:val="20"/>
              </w:rPr>
              <w:br/>
              <w:t>Untick checkbox; click Register Attendance</w:t>
            </w:r>
          </w:p>
        </w:tc>
        <w:tc>
          <w:tcPr>
            <w:tcW w:w="2079" w:type="dxa"/>
          </w:tcPr>
          <w:p w14:paraId="57190FB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Attendance saved; revisit shows attending = false</w:t>
            </w:r>
          </w:p>
        </w:tc>
        <w:tc>
          <w:tcPr>
            <w:tcW w:w="11856" w:type="dxa"/>
          </w:tcPr>
          <w:p w14:paraId="777D145B" w14:textId="77777777" w:rsidR="00763441" w:rsidRPr="003D5803" w:rsidRDefault="00E20410" w:rsidP="00763441">
            <w:pPr>
              <w:rPr>
                <w:rFonts w:ascii="Aptos" w:hAnsi="Aptos" w:cs="Times New Roman"/>
              </w:rPr>
            </w:pPr>
            <w:r w:rsidRPr="00E20410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409A7960" wp14:editId="012F27E7">
                  <wp:extent cx="2821305" cy="2396035"/>
                  <wp:effectExtent l="0" t="0" r="0" b="4445"/>
                  <wp:docPr id="17405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578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462" cy="23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1482D355" w14:textId="77777777" w:rsidR="00763441" w:rsidRPr="003D5803" w:rsidRDefault="00927B37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1D55A0A0" w14:textId="77777777" w:rsidTr="004A52B1">
        <w:tc>
          <w:tcPr>
            <w:tcW w:w="653" w:type="dxa"/>
          </w:tcPr>
          <w:p w14:paraId="5A2E706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25</w:t>
            </w:r>
          </w:p>
        </w:tc>
        <w:tc>
          <w:tcPr>
            <w:tcW w:w="1551" w:type="dxa"/>
          </w:tcPr>
          <w:p w14:paraId="429C2BD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Display the details of a Guest, including information about the Events with which they are associated and their attendance;</w:t>
            </w:r>
          </w:p>
        </w:tc>
        <w:tc>
          <w:tcPr>
            <w:tcW w:w="1145" w:type="dxa"/>
          </w:tcPr>
          <w:p w14:paraId="7C4B997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7B4A944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details shows associated Events + attendance</w:t>
            </w:r>
          </w:p>
        </w:tc>
        <w:tc>
          <w:tcPr>
            <w:tcW w:w="10829" w:type="dxa"/>
          </w:tcPr>
          <w:p w14:paraId="7727A7A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Details for guest with bookings</w:t>
            </w:r>
          </w:p>
        </w:tc>
        <w:tc>
          <w:tcPr>
            <w:tcW w:w="2079" w:type="dxa"/>
          </w:tcPr>
          <w:p w14:paraId="4758C57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Details lists events and attendance per event</w:t>
            </w:r>
          </w:p>
        </w:tc>
        <w:tc>
          <w:tcPr>
            <w:tcW w:w="11856" w:type="dxa"/>
          </w:tcPr>
          <w:p w14:paraId="339BEE19" w14:textId="77777777" w:rsidR="00763441" w:rsidRPr="003D5803" w:rsidRDefault="0023217C" w:rsidP="00763441">
            <w:pPr>
              <w:rPr>
                <w:rFonts w:ascii="Aptos" w:hAnsi="Aptos" w:cs="Times New Roman"/>
              </w:rPr>
            </w:pPr>
            <w:r w:rsidRPr="0023217C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091A7C19" wp14:editId="581780E1">
                  <wp:extent cx="2413635" cy="2377408"/>
                  <wp:effectExtent l="0" t="0" r="5715" b="4445"/>
                  <wp:docPr id="102517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17665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051" cy="237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000A11B3" w14:textId="77777777" w:rsidR="00763441" w:rsidRPr="003D5803" w:rsidRDefault="00653F5A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7FB2FB04" w14:textId="77777777" w:rsidTr="004A52B1">
        <w:tc>
          <w:tcPr>
            <w:tcW w:w="653" w:type="dxa"/>
          </w:tcPr>
          <w:p w14:paraId="78FFCE2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26</w:t>
            </w:r>
          </w:p>
        </w:tc>
        <w:tc>
          <w:tcPr>
            <w:tcW w:w="1551" w:type="dxa"/>
          </w:tcPr>
          <w:p w14:paraId="08938B5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an Event (except its date and type);</w:t>
            </w:r>
          </w:p>
        </w:tc>
        <w:tc>
          <w:tcPr>
            <w:tcW w:w="1145" w:type="dxa"/>
          </w:tcPr>
          <w:p w14:paraId="1F55BA9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6E2E90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Event (allowed fields only)</w:t>
            </w:r>
          </w:p>
        </w:tc>
        <w:tc>
          <w:tcPr>
            <w:tcW w:w="10829" w:type="dxa"/>
          </w:tcPr>
          <w:p w14:paraId="3A1171C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Edit</w:t>
            </w:r>
            <w:r w:rsidRPr="003D5803">
              <w:rPr>
                <w:rFonts w:ascii="Aptos" w:hAnsi="Aptos" w:cs="Times New Roman"/>
                <w:sz w:val="20"/>
              </w:rPr>
              <w:br/>
              <w:t>Change Title to Winter Gala 2</w:t>
            </w:r>
          </w:p>
        </w:tc>
        <w:tc>
          <w:tcPr>
            <w:tcW w:w="2079" w:type="dxa"/>
          </w:tcPr>
          <w:p w14:paraId="4A47A64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Title updated; date/type unchanged</w:t>
            </w:r>
          </w:p>
        </w:tc>
        <w:tc>
          <w:tcPr>
            <w:tcW w:w="11856" w:type="dxa"/>
          </w:tcPr>
          <w:p w14:paraId="39C2E5B5" w14:textId="77777777" w:rsidR="00763441" w:rsidRPr="003D5803" w:rsidRDefault="00D92894" w:rsidP="00763441">
            <w:pPr>
              <w:rPr>
                <w:rFonts w:ascii="Aptos" w:hAnsi="Aptos" w:cs="Times New Roman"/>
              </w:rPr>
            </w:pPr>
            <w:r w:rsidRPr="00D92894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18B82D1E" wp14:editId="6CA78CF2">
                  <wp:extent cx="5408297" cy="936657"/>
                  <wp:effectExtent l="0" t="0" r="1905" b="0"/>
                  <wp:docPr id="1892351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35106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780" cy="93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04F32A86" w14:textId="77777777" w:rsidR="00763441" w:rsidRPr="003D5803" w:rsidRDefault="00D92894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02E5DAA4" w14:textId="77777777" w:rsidTr="004A52B1">
        <w:tc>
          <w:tcPr>
            <w:tcW w:w="653" w:type="dxa"/>
          </w:tcPr>
          <w:p w14:paraId="1054CC5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lastRenderedPageBreak/>
              <w:t>27</w:t>
            </w:r>
          </w:p>
        </w:tc>
        <w:tc>
          <w:tcPr>
            <w:tcW w:w="1551" w:type="dxa"/>
          </w:tcPr>
          <w:p w14:paraId="202F805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an Event (except its date and type);</w:t>
            </w:r>
          </w:p>
        </w:tc>
        <w:tc>
          <w:tcPr>
            <w:tcW w:w="1145" w:type="dxa"/>
          </w:tcPr>
          <w:p w14:paraId="595C656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INVALID</w:t>
            </w:r>
          </w:p>
        </w:tc>
        <w:tc>
          <w:tcPr>
            <w:tcW w:w="1630" w:type="dxa"/>
          </w:tcPr>
          <w:p w14:paraId="48ABC0D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Ensure date/type cannot be edited (or changes ignored)</w:t>
            </w:r>
          </w:p>
        </w:tc>
        <w:tc>
          <w:tcPr>
            <w:tcW w:w="10829" w:type="dxa"/>
          </w:tcPr>
          <w:p w14:paraId="0010F0F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Edit (date/type read-only)</w:t>
            </w:r>
          </w:p>
        </w:tc>
        <w:tc>
          <w:tcPr>
            <w:tcW w:w="2079" w:type="dxa"/>
          </w:tcPr>
          <w:p w14:paraId="24F7E6F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Date/type unchanged; only permitted fields update</w:t>
            </w:r>
          </w:p>
        </w:tc>
        <w:tc>
          <w:tcPr>
            <w:tcW w:w="11856" w:type="dxa"/>
          </w:tcPr>
          <w:p w14:paraId="5563E838" w14:textId="77777777" w:rsidR="00763441" w:rsidRPr="003D5803" w:rsidRDefault="0071610E" w:rsidP="00763441">
            <w:pPr>
              <w:rPr>
                <w:rFonts w:ascii="Aptos" w:hAnsi="Aptos" w:cs="Times New Roman"/>
              </w:rPr>
            </w:pPr>
            <w:r w:rsidRPr="0071610E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72D710D4" wp14:editId="3FAD8B07">
                  <wp:extent cx="3249930" cy="2086572"/>
                  <wp:effectExtent l="0" t="0" r="7620" b="9525"/>
                  <wp:docPr id="42387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8782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475" cy="2090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74D0A20E" w14:textId="77777777" w:rsidR="00763441" w:rsidRPr="003D5803" w:rsidRDefault="00F21951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175CC762" w14:textId="77777777" w:rsidTr="004A52B1">
        <w:tc>
          <w:tcPr>
            <w:tcW w:w="653" w:type="dxa"/>
          </w:tcPr>
          <w:p w14:paraId="47017A4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28</w:t>
            </w:r>
          </w:p>
        </w:tc>
        <w:tc>
          <w:tcPr>
            <w:tcW w:w="1551" w:type="dxa"/>
          </w:tcPr>
          <w:p w14:paraId="1EBBDDB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Cancel (remove) the booking of a Guest from an upcoming Event;</w:t>
            </w:r>
          </w:p>
        </w:tc>
        <w:tc>
          <w:tcPr>
            <w:tcW w:w="1145" w:type="dxa"/>
          </w:tcPr>
          <w:p w14:paraId="2834A41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0689046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Cancel (remove) guest booking from upcoming Event</w:t>
            </w:r>
          </w:p>
        </w:tc>
        <w:tc>
          <w:tcPr>
            <w:tcW w:w="10829" w:type="dxa"/>
          </w:tcPr>
          <w:p w14:paraId="517B377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RemoveGuestBooking</w:t>
            </w:r>
            <w:r w:rsidRPr="003D5803">
              <w:rPr>
                <w:rFonts w:ascii="Aptos" w:hAnsi="Aptos" w:cs="Times New Roman"/>
                <w:sz w:val="20"/>
              </w:rPr>
              <w:br/>
              <w:t>Select booking for future-dated event; confirm remove</w:t>
            </w:r>
          </w:p>
        </w:tc>
        <w:tc>
          <w:tcPr>
            <w:tcW w:w="2079" w:type="dxa"/>
          </w:tcPr>
          <w:p w14:paraId="7F0BABB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Booking removed; guest no longer listed for event</w:t>
            </w:r>
          </w:p>
        </w:tc>
        <w:tc>
          <w:tcPr>
            <w:tcW w:w="11856" w:type="dxa"/>
          </w:tcPr>
          <w:p w14:paraId="7DC7835D" w14:textId="77777777" w:rsidR="00763441" w:rsidRDefault="008E6456" w:rsidP="00763441">
            <w:pPr>
              <w:rPr>
                <w:rFonts w:ascii="Aptos" w:hAnsi="Aptos" w:cs="Times New Roman"/>
              </w:rPr>
            </w:pPr>
            <w:r w:rsidRPr="008E6456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7FBB68AD" wp14:editId="53ABAC95">
                  <wp:extent cx="5795008" cy="1037912"/>
                  <wp:effectExtent l="0" t="0" r="0" b="0"/>
                  <wp:docPr id="84965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65876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8798" cy="1040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77899" w14:textId="77777777" w:rsidR="002069E3" w:rsidRPr="003D5803" w:rsidRDefault="002069E3" w:rsidP="00763441">
            <w:pPr>
              <w:rPr>
                <w:rFonts w:ascii="Aptos" w:hAnsi="Aptos" w:cs="Times New Roman"/>
              </w:rPr>
            </w:pPr>
            <w:r w:rsidRPr="002069E3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7C08B428" wp14:editId="74F44F2D">
                  <wp:extent cx="3547110" cy="1852031"/>
                  <wp:effectExtent l="0" t="0" r="0" b="0"/>
                  <wp:docPr id="1675611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1109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895" cy="1856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3BAA827D" w14:textId="77777777" w:rsidR="00763441" w:rsidRPr="003D5803" w:rsidRDefault="002069E3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1416A929" w14:textId="77777777" w:rsidTr="004A52B1">
        <w:tc>
          <w:tcPr>
            <w:tcW w:w="653" w:type="dxa"/>
          </w:tcPr>
          <w:p w14:paraId="5D59C98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29</w:t>
            </w:r>
          </w:p>
        </w:tc>
        <w:tc>
          <w:tcPr>
            <w:tcW w:w="1551" w:type="dxa"/>
          </w:tcPr>
          <w:p w14:paraId="5894179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Reserve an appropriate, available Venue for an Event via the Apex.Venues web service, freeing any previously associated Venue;</w:t>
            </w:r>
          </w:p>
        </w:tc>
        <w:tc>
          <w:tcPr>
            <w:tcW w:w="1145" w:type="dxa"/>
          </w:tcPr>
          <w:p w14:paraId="445A628F" w14:textId="77777777" w:rsidR="007C051E" w:rsidRDefault="00000000">
            <w:r>
              <w:rPr>
                <w:sz w:val="20"/>
              </w:rPr>
              <w:t>PLANNED</w:t>
            </w:r>
          </w:p>
        </w:tc>
        <w:tc>
          <w:tcPr>
            <w:tcW w:w="1630" w:type="dxa"/>
          </w:tcPr>
          <w:p w14:paraId="5A83EC3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Reserve available Venue for an Event</w:t>
            </w:r>
          </w:p>
        </w:tc>
        <w:tc>
          <w:tcPr>
            <w:tcW w:w="10829" w:type="dxa"/>
          </w:tcPr>
          <w:p w14:paraId="1209621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 Details &gt; Reserve Venue</w:t>
            </w:r>
            <w:r w:rsidRPr="003D5803">
              <w:rPr>
                <w:rFonts w:ascii="Aptos" w:hAnsi="Aptos" w:cs="Times New Roman"/>
                <w:sz w:val="20"/>
              </w:rPr>
              <w:br/>
              <w:t>Select an available venue code</w:t>
            </w:r>
          </w:p>
        </w:tc>
        <w:tc>
          <w:tcPr>
            <w:tcW w:w="2079" w:type="dxa"/>
          </w:tcPr>
          <w:p w14:paraId="0D04754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Venue reserved via Apex.Venues service; event shows reserved venue</w:t>
            </w:r>
          </w:p>
        </w:tc>
        <w:tc>
          <w:tcPr>
            <w:tcW w:w="11856" w:type="dxa"/>
          </w:tcPr>
          <w:p w14:paraId="7F1400B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1238" w:type="dxa"/>
          </w:tcPr>
          <w:p w14:paraId="3D6CDAE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4364F6" w:rsidRPr="003D5803" w14:paraId="103B4E5D" w14:textId="77777777" w:rsidTr="004A52B1">
        <w:tc>
          <w:tcPr>
            <w:tcW w:w="653" w:type="dxa"/>
          </w:tcPr>
          <w:p w14:paraId="44644A2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30</w:t>
            </w:r>
          </w:p>
        </w:tc>
        <w:tc>
          <w:tcPr>
            <w:tcW w:w="1551" w:type="dxa"/>
          </w:tcPr>
          <w:p w14:paraId="567EC11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Reserve an appropriate, available Venue for an Event via the Apex.Venues web service, freeing any previously associated Venue;</w:t>
            </w:r>
          </w:p>
        </w:tc>
        <w:tc>
          <w:tcPr>
            <w:tcW w:w="1145" w:type="dxa"/>
          </w:tcPr>
          <w:p w14:paraId="57C19AC4" w14:textId="77777777" w:rsidR="007C051E" w:rsidRDefault="00000000">
            <w:r>
              <w:rPr>
                <w:sz w:val="20"/>
              </w:rPr>
              <w:t>PLANNED</w:t>
            </w:r>
          </w:p>
        </w:tc>
        <w:tc>
          <w:tcPr>
            <w:tcW w:w="1630" w:type="dxa"/>
          </w:tcPr>
          <w:p w14:paraId="395B392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Change venue reservation frees previous venue</w:t>
            </w:r>
          </w:p>
        </w:tc>
        <w:tc>
          <w:tcPr>
            <w:tcW w:w="10829" w:type="dxa"/>
          </w:tcPr>
          <w:p w14:paraId="7BAB7E5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Reserve venue A then reserve venue B for same event</w:t>
            </w:r>
          </w:p>
        </w:tc>
        <w:tc>
          <w:tcPr>
            <w:tcW w:w="2079" w:type="dxa"/>
          </w:tcPr>
          <w:p w14:paraId="7D1B3AF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Event shows venue B; venue A becomes available again</w:t>
            </w:r>
          </w:p>
        </w:tc>
        <w:tc>
          <w:tcPr>
            <w:tcW w:w="11856" w:type="dxa"/>
          </w:tcPr>
          <w:p w14:paraId="18B1910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1238" w:type="dxa"/>
          </w:tcPr>
          <w:p w14:paraId="6F14E8F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4364F6" w:rsidRPr="003D5803" w14:paraId="44C27445" w14:textId="77777777" w:rsidTr="004A52B1">
        <w:tc>
          <w:tcPr>
            <w:tcW w:w="653" w:type="dxa"/>
          </w:tcPr>
          <w:p w14:paraId="4E3A037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lastRenderedPageBreak/>
              <w:t>31</w:t>
            </w:r>
          </w:p>
        </w:tc>
        <w:tc>
          <w:tcPr>
            <w:tcW w:w="1551" w:type="dxa"/>
          </w:tcPr>
          <w:p w14:paraId="22A33F6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Display a list of Events that includes summary information about the Guests and Venue within it</w:t>
            </w:r>
          </w:p>
        </w:tc>
        <w:tc>
          <w:tcPr>
            <w:tcW w:w="1145" w:type="dxa"/>
          </w:tcPr>
          <w:p w14:paraId="6BC4FA9B" w14:textId="77777777" w:rsidR="007C051E" w:rsidRDefault="00000000">
            <w:r>
              <w:rPr>
                <w:sz w:val="20"/>
              </w:rPr>
              <w:t>VALID</w:t>
            </w:r>
          </w:p>
        </w:tc>
        <w:tc>
          <w:tcPr>
            <w:tcW w:w="1630" w:type="dxa"/>
          </w:tcPr>
          <w:p w14:paraId="7ECF0D7B" w14:textId="77777777" w:rsidR="007C051E" w:rsidRDefault="00000000">
            <w:r>
              <w:rPr>
                <w:sz w:val="20"/>
              </w:rPr>
              <w:t>Events list shows guest count + venue summary (implemented)</w:t>
            </w:r>
          </w:p>
        </w:tc>
        <w:tc>
          <w:tcPr>
            <w:tcW w:w="10829" w:type="dxa"/>
          </w:tcPr>
          <w:p w14:paraId="68452D94" w14:textId="77777777" w:rsidR="007C051E" w:rsidRDefault="00000000">
            <w:r>
              <w:rPr>
                <w:sz w:val="20"/>
              </w:rPr>
              <w:t>UI: Events &gt; Index</w:t>
            </w:r>
            <w:r>
              <w:rPr>
                <w:sz w:val="20"/>
              </w:rPr>
              <w:br/>
              <w:t>Precondition:</w:t>
            </w:r>
            <w:r>
              <w:rPr>
                <w:sz w:val="20"/>
              </w:rPr>
              <w:br/>
              <w:t>- At least 2 events exist</w:t>
            </w:r>
            <w:r>
              <w:rPr>
                <w:sz w:val="20"/>
              </w:rPr>
              <w:br/>
              <w:t>- Event A has 0 guests booked</w:t>
            </w:r>
            <w:r>
              <w:rPr>
                <w:sz w:val="20"/>
              </w:rPr>
              <w:br/>
              <w:t>- Event B has 3+ guests booked</w:t>
            </w:r>
            <w:r>
              <w:rPr>
                <w:sz w:val="20"/>
              </w:rPr>
              <w:br/>
              <w:t>- Each event has a selected Venue value (from Create Event).</w:t>
            </w:r>
          </w:p>
        </w:tc>
        <w:tc>
          <w:tcPr>
            <w:tcW w:w="2079" w:type="dxa"/>
          </w:tcPr>
          <w:p w14:paraId="40F27762" w14:textId="77777777" w:rsidR="007C051E" w:rsidRDefault="00000000">
            <w:r>
              <w:rPr>
                <w:sz w:val="20"/>
              </w:rPr>
              <w:t>Events Index shows, per event row:</w:t>
            </w:r>
            <w:r>
              <w:rPr>
                <w:sz w:val="20"/>
              </w:rPr>
              <w:br/>
              <w:t>- Venue summary (e.g., venue name/code)</w:t>
            </w:r>
            <w:r>
              <w:rPr>
                <w:sz w:val="20"/>
              </w:rPr>
              <w:br/>
              <w:t>- Guest summary (e.g., guest count)</w:t>
            </w:r>
            <w:r>
              <w:rPr>
                <w:sz w:val="20"/>
              </w:rPr>
              <w:br/>
              <w:t>Counts match the number of bookings per event.</w:t>
            </w:r>
          </w:p>
        </w:tc>
        <w:tc>
          <w:tcPr>
            <w:tcW w:w="11856" w:type="dxa"/>
          </w:tcPr>
          <w:p w14:paraId="30DAC4A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1238" w:type="dxa"/>
          </w:tcPr>
          <w:p w14:paraId="53B7945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4364F6" w:rsidRPr="003D5803" w14:paraId="7F6A4B9C" w14:textId="77777777" w:rsidTr="004A52B1">
        <w:tc>
          <w:tcPr>
            <w:tcW w:w="653" w:type="dxa"/>
          </w:tcPr>
          <w:p w14:paraId="72F34A6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32</w:t>
            </w:r>
          </w:p>
        </w:tc>
        <w:tc>
          <w:tcPr>
            <w:tcW w:w="1551" w:type="dxa"/>
          </w:tcPr>
          <w:p w14:paraId="7A7AAC0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Staff;</w:t>
            </w:r>
          </w:p>
        </w:tc>
        <w:tc>
          <w:tcPr>
            <w:tcW w:w="1145" w:type="dxa"/>
          </w:tcPr>
          <w:p w14:paraId="4F27967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CC5079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Staff</w:t>
            </w:r>
          </w:p>
        </w:tc>
        <w:tc>
          <w:tcPr>
            <w:tcW w:w="10829" w:type="dxa"/>
          </w:tcPr>
          <w:p w14:paraId="6DBFE41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Staffs &gt; Create</w:t>
            </w:r>
            <w:r w:rsidRPr="003D5803">
              <w:rPr>
                <w:rFonts w:ascii="Aptos" w:hAnsi="Aptos" w:cs="Times New Roman"/>
                <w:sz w:val="20"/>
              </w:rPr>
              <w:br/>
              <w:t>First: Sam</w:t>
            </w:r>
            <w:r w:rsidRPr="003D5803">
              <w:rPr>
                <w:rFonts w:ascii="Aptos" w:hAnsi="Aptos" w:cs="Times New Roman"/>
                <w:sz w:val="20"/>
              </w:rPr>
              <w:br/>
              <w:t>Last: Taylor</w:t>
            </w:r>
            <w:r w:rsidRPr="003D5803">
              <w:rPr>
                <w:rFonts w:ascii="Aptos" w:hAnsi="Aptos" w:cs="Times New Roman"/>
                <w:sz w:val="20"/>
              </w:rPr>
              <w:br/>
              <w:t>Role: Team Leader</w:t>
            </w:r>
          </w:p>
        </w:tc>
        <w:tc>
          <w:tcPr>
            <w:tcW w:w="2079" w:type="dxa"/>
          </w:tcPr>
          <w:p w14:paraId="759E632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Staff created; appears in staff list</w:t>
            </w:r>
          </w:p>
        </w:tc>
        <w:tc>
          <w:tcPr>
            <w:tcW w:w="11856" w:type="dxa"/>
          </w:tcPr>
          <w:p w14:paraId="584FBC4B" w14:textId="77777777" w:rsidR="00763441" w:rsidRPr="003D5803" w:rsidRDefault="00F200E5" w:rsidP="00763441">
            <w:pPr>
              <w:rPr>
                <w:rFonts w:ascii="Aptos" w:hAnsi="Aptos" w:cs="Times New Roman"/>
              </w:rPr>
            </w:pPr>
            <w:r w:rsidRPr="00F200E5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5B8E59DF" wp14:editId="7F1AA8D5">
                  <wp:extent cx="6168389" cy="1796477"/>
                  <wp:effectExtent l="0" t="0" r="4445" b="0"/>
                  <wp:docPr id="1762891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89180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214" cy="179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05F76855" w14:textId="77777777" w:rsidR="00763441" w:rsidRPr="003D5803" w:rsidRDefault="000307F6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22993E41" w14:textId="77777777" w:rsidTr="004A52B1">
        <w:tc>
          <w:tcPr>
            <w:tcW w:w="653" w:type="dxa"/>
          </w:tcPr>
          <w:p w14:paraId="2BE38B7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33</w:t>
            </w:r>
          </w:p>
        </w:tc>
        <w:tc>
          <w:tcPr>
            <w:tcW w:w="1551" w:type="dxa"/>
          </w:tcPr>
          <w:p w14:paraId="536B494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Staff;</w:t>
            </w:r>
          </w:p>
        </w:tc>
        <w:tc>
          <w:tcPr>
            <w:tcW w:w="1145" w:type="dxa"/>
          </w:tcPr>
          <w:p w14:paraId="55E7D15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9578DB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Staff</w:t>
            </w:r>
          </w:p>
        </w:tc>
        <w:tc>
          <w:tcPr>
            <w:tcW w:w="10829" w:type="dxa"/>
          </w:tcPr>
          <w:p w14:paraId="6EE4706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Staffs &gt; Index</w:t>
            </w:r>
          </w:p>
        </w:tc>
        <w:tc>
          <w:tcPr>
            <w:tcW w:w="2079" w:type="dxa"/>
          </w:tcPr>
          <w:p w14:paraId="4CB9383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Staff list displayed</w:t>
            </w:r>
          </w:p>
        </w:tc>
        <w:tc>
          <w:tcPr>
            <w:tcW w:w="11856" w:type="dxa"/>
          </w:tcPr>
          <w:p w14:paraId="78ADBE16" w14:textId="77777777" w:rsidR="00763441" w:rsidRPr="003D5803" w:rsidRDefault="00F868FA" w:rsidP="00763441">
            <w:pPr>
              <w:rPr>
                <w:rFonts w:ascii="Aptos" w:hAnsi="Aptos" w:cs="Times New Roman"/>
              </w:rPr>
            </w:pPr>
            <w:r w:rsidRPr="00F868FA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3CCBF801" wp14:editId="77F60551">
                  <wp:extent cx="6177916" cy="1782465"/>
                  <wp:effectExtent l="0" t="0" r="0" b="8255"/>
                  <wp:docPr id="1746785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78575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5214" cy="1790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3C624FB9" w14:textId="77777777" w:rsidR="00763441" w:rsidRPr="003D5803" w:rsidRDefault="00A5329D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35DA573F" w14:textId="77777777" w:rsidTr="004A52B1">
        <w:tc>
          <w:tcPr>
            <w:tcW w:w="653" w:type="dxa"/>
          </w:tcPr>
          <w:p w14:paraId="6BF6197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34</w:t>
            </w:r>
          </w:p>
        </w:tc>
        <w:tc>
          <w:tcPr>
            <w:tcW w:w="1551" w:type="dxa"/>
          </w:tcPr>
          <w:p w14:paraId="5B3C63A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Staff;</w:t>
            </w:r>
          </w:p>
        </w:tc>
        <w:tc>
          <w:tcPr>
            <w:tcW w:w="1145" w:type="dxa"/>
          </w:tcPr>
          <w:p w14:paraId="36C864D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40D0B3F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Staff</w:t>
            </w:r>
          </w:p>
        </w:tc>
        <w:tc>
          <w:tcPr>
            <w:tcW w:w="10829" w:type="dxa"/>
          </w:tcPr>
          <w:p w14:paraId="2195D9B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Staffs &gt; Edit</w:t>
            </w:r>
            <w:r w:rsidRPr="003D5803">
              <w:rPr>
                <w:rFonts w:ascii="Aptos" w:hAnsi="Aptos" w:cs="Times New Roman"/>
                <w:sz w:val="20"/>
              </w:rPr>
              <w:br/>
              <w:t>Change Role to Manager</w:t>
            </w:r>
          </w:p>
        </w:tc>
        <w:tc>
          <w:tcPr>
            <w:tcW w:w="2079" w:type="dxa"/>
          </w:tcPr>
          <w:p w14:paraId="0CCEDF8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Staff updated; list/details reflect change</w:t>
            </w:r>
          </w:p>
        </w:tc>
        <w:tc>
          <w:tcPr>
            <w:tcW w:w="11856" w:type="dxa"/>
          </w:tcPr>
          <w:p w14:paraId="776337C1" w14:textId="77777777" w:rsidR="00763441" w:rsidRPr="003D5803" w:rsidRDefault="007D75B1" w:rsidP="00763441">
            <w:pPr>
              <w:rPr>
                <w:rFonts w:ascii="Aptos" w:hAnsi="Aptos" w:cs="Times New Roman"/>
              </w:rPr>
            </w:pPr>
            <w:r w:rsidRPr="007D75B1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3436F527" wp14:editId="3B67B568">
                  <wp:extent cx="6248398" cy="1319943"/>
                  <wp:effectExtent l="0" t="0" r="635" b="0"/>
                  <wp:docPr id="23497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9703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7520" cy="132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345ED9E8" w14:textId="77777777" w:rsidR="00763441" w:rsidRPr="003D5803" w:rsidRDefault="006E4220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4364F6" w:rsidRPr="003D5803" w14:paraId="4352D1F6" w14:textId="77777777" w:rsidTr="004A52B1">
        <w:tc>
          <w:tcPr>
            <w:tcW w:w="653" w:type="dxa"/>
          </w:tcPr>
          <w:p w14:paraId="1451EE0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35</w:t>
            </w:r>
          </w:p>
        </w:tc>
        <w:tc>
          <w:tcPr>
            <w:tcW w:w="1551" w:type="dxa"/>
          </w:tcPr>
          <w:p w14:paraId="2625F3E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Adjust the staffing of an Event, adding available staff or removing currently assigned staff;</w:t>
            </w:r>
          </w:p>
        </w:tc>
        <w:tc>
          <w:tcPr>
            <w:tcW w:w="1145" w:type="dxa"/>
          </w:tcPr>
          <w:p w14:paraId="190A27C7" w14:textId="7777777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VALID</w:t>
            </w:r>
          </w:p>
        </w:tc>
        <w:tc>
          <w:tcPr>
            <w:tcW w:w="1630" w:type="dxa"/>
          </w:tcPr>
          <w:p w14:paraId="35A4CEBE" w14:textId="4EC62A2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 xml:space="preserve">Add available Staff to an Event </w:t>
            </w:r>
          </w:p>
        </w:tc>
        <w:tc>
          <w:tcPr>
            <w:tcW w:w="10829" w:type="dxa"/>
          </w:tcPr>
          <w:p w14:paraId="0E9C1383" w14:textId="60B8BE82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Precondition: Staff members exist.</w:t>
            </w:r>
            <w:r w:rsidRPr="00755159">
              <w:rPr>
                <w:rFonts w:ascii="Aptos" w:hAnsi="Aptos"/>
                <w:sz w:val="20"/>
              </w:rPr>
              <w:br/>
              <w:t xml:space="preserve">UI: Events &gt; </w:t>
            </w:r>
            <w:r w:rsidR="00997F2F">
              <w:rPr>
                <w:rFonts w:ascii="Aptos" w:hAnsi="Aptos"/>
                <w:sz w:val="20"/>
              </w:rPr>
              <w:t xml:space="preserve">Details </w:t>
            </w:r>
            <w:r w:rsidRPr="00755159">
              <w:rPr>
                <w:rFonts w:ascii="Aptos" w:hAnsi="Aptos"/>
                <w:sz w:val="20"/>
              </w:rPr>
              <w:t xml:space="preserve">&gt; </w:t>
            </w:r>
            <w:r w:rsidR="00997F2F">
              <w:rPr>
                <w:rFonts w:ascii="Aptos" w:hAnsi="Aptos"/>
                <w:sz w:val="20"/>
              </w:rPr>
              <w:t>Add Staff Member + Assignment Name</w:t>
            </w:r>
            <w:r w:rsidRPr="00755159">
              <w:rPr>
                <w:rFonts w:ascii="Aptos" w:hAnsi="Aptos"/>
                <w:sz w:val="20"/>
              </w:rPr>
              <w:br/>
              <w:t>Action: Assign an available staff member to the event and save.</w:t>
            </w:r>
          </w:p>
        </w:tc>
        <w:tc>
          <w:tcPr>
            <w:tcW w:w="2079" w:type="dxa"/>
          </w:tcPr>
          <w:p w14:paraId="0B80235D" w14:textId="77777777" w:rsidR="00EE726A" w:rsidRDefault="00000000">
            <w:pPr>
              <w:rPr>
                <w:rFonts w:ascii="Aptos" w:hAnsi="Aptos"/>
                <w:sz w:val="20"/>
              </w:rPr>
            </w:pPr>
            <w:r w:rsidRPr="00755159">
              <w:rPr>
                <w:rFonts w:ascii="Aptos" w:hAnsi="Aptos"/>
                <w:sz w:val="20"/>
              </w:rPr>
              <w:t>Staff assignment is saved.</w:t>
            </w:r>
          </w:p>
          <w:p w14:paraId="14A53CD1" w14:textId="7F6CF5A2" w:rsidR="007C051E" w:rsidRPr="00755159" w:rsidRDefault="00EE726A">
            <w:pPr>
              <w:rPr>
                <w:rFonts w:ascii="Aptos" w:hAnsi="Aptos"/>
              </w:rPr>
            </w:pPr>
            <w:r>
              <w:rPr>
                <w:rFonts w:ascii="Aptos" w:hAnsi="Aptos"/>
                <w:sz w:val="20"/>
              </w:rPr>
              <w:t>The Events Details page shows the assigned staff member.</w:t>
            </w:r>
            <w:r w:rsidR="00000000" w:rsidRPr="00755159">
              <w:rPr>
                <w:rFonts w:ascii="Aptos" w:hAnsi="Aptos"/>
                <w:sz w:val="20"/>
              </w:rPr>
              <w:br/>
              <w:t>Staff Details page lists the event under upcoming assigned events (if future-dated).</w:t>
            </w:r>
          </w:p>
        </w:tc>
        <w:tc>
          <w:tcPr>
            <w:tcW w:w="11856" w:type="dxa"/>
          </w:tcPr>
          <w:p w14:paraId="221AE88E" w14:textId="36DCEF7D" w:rsidR="00763441" w:rsidRPr="003D5803" w:rsidRDefault="00A135C6" w:rsidP="00763441">
            <w:pPr>
              <w:rPr>
                <w:rFonts w:ascii="Aptos" w:hAnsi="Aptos" w:cs="Times New Roman"/>
              </w:rPr>
            </w:pPr>
            <w:r w:rsidRPr="00A135C6">
              <w:rPr>
                <w:rFonts w:ascii="Aptos" w:hAnsi="Aptos" w:cs="Times New Roman"/>
              </w:rPr>
              <w:drawing>
                <wp:inline distT="0" distB="0" distL="0" distR="0" wp14:anchorId="54DC5FDB" wp14:editId="25563F69">
                  <wp:extent cx="2629128" cy="1295512"/>
                  <wp:effectExtent l="0" t="0" r="0" b="0"/>
                  <wp:docPr id="55069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6985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28" cy="12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7D586620" w14:textId="4D7EA9A4" w:rsidR="00763441" w:rsidRPr="003D5803" w:rsidRDefault="000E6AB1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4364F6" w:rsidRPr="003D5803" w14:paraId="29977EDF" w14:textId="77777777" w:rsidTr="004A52B1">
        <w:tc>
          <w:tcPr>
            <w:tcW w:w="653" w:type="dxa"/>
          </w:tcPr>
          <w:p w14:paraId="5B4D996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lastRenderedPageBreak/>
              <w:t>36</w:t>
            </w:r>
          </w:p>
        </w:tc>
        <w:tc>
          <w:tcPr>
            <w:tcW w:w="1551" w:type="dxa"/>
          </w:tcPr>
          <w:p w14:paraId="4B03698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Adjust the staffing of an Event, adding available staff or removing currently assigned staff;</w:t>
            </w:r>
          </w:p>
        </w:tc>
        <w:tc>
          <w:tcPr>
            <w:tcW w:w="1145" w:type="dxa"/>
          </w:tcPr>
          <w:p w14:paraId="5CF50B3B" w14:textId="7777777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VALID</w:t>
            </w:r>
          </w:p>
        </w:tc>
        <w:tc>
          <w:tcPr>
            <w:tcW w:w="1630" w:type="dxa"/>
          </w:tcPr>
          <w:p w14:paraId="3FBCBB70" w14:textId="62E03F91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 xml:space="preserve">Remove assigned Staff from an Event </w:t>
            </w:r>
          </w:p>
        </w:tc>
        <w:tc>
          <w:tcPr>
            <w:tcW w:w="10829" w:type="dxa"/>
          </w:tcPr>
          <w:p w14:paraId="466F8BD5" w14:textId="4E737D48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Precondition: Event has at least 1 assigned staff member.</w:t>
            </w:r>
            <w:r w:rsidRPr="00755159">
              <w:rPr>
                <w:rFonts w:ascii="Aptos" w:hAnsi="Aptos"/>
                <w:sz w:val="20"/>
              </w:rPr>
              <w:br/>
              <w:t xml:space="preserve">UI: Events &gt; </w:t>
            </w:r>
            <w:r w:rsidR="008705ED">
              <w:rPr>
                <w:rFonts w:ascii="Aptos" w:hAnsi="Aptos"/>
                <w:sz w:val="20"/>
              </w:rPr>
              <w:t xml:space="preserve">Events Details </w:t>
            </w:r>
            <w:r w:rsidRPr="00755159">
              <w:rPr>
                <w:rFonts w:ascii="Aptos" w:hAnsi="Aptos"/>
                <w:sz w:val="20"/>
              </w:rPr>
              <w:t>&gt;</w:t>
            </w:r>
            <w:r w:rsidR="008705ED">
              <w:rPr>
                <w:rFonts w:ascii="Aptos" w:hAnsi="Aptos"/>
                <w:sz w:val="20"/>
              </w:rPr>
              <w:t xml:space="preserve"> Remove Button </w:t>
            </w:r>
            <w:r w:rsidR="00CA3A3B">
              <w:rPr>
                <w:rFonts w:ascii="Aptos" w:hAnsi="Aptos"/>
                <w:sz w:val="20"/>
              </w:rPr>
              <w:t>under designated staff member.</w:t>
            </w:r>
            <w:r w:rsidRPr="00755159">
              <w:rPr>
                <w:rFonts w:ascii="Aptos" w:hAnsi="Aptos"/>
                <w:sz w:val="20"/>
              </w:rPr>
              <w:br/>
              <w:t>Action: Remove/unassign the staff member and save.</w:t>
            </w:r>
          </w:p>
        </w:tc>
        <w:tc>
          <w:tcPr>
            <w:tcW w:w="2079" w:type="dxa"/>
          </w:tcPr>
          <w:p w14:paraId="4054438B" w14:textId="15D6B15B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Staff assignment is removed.</w:t>
            </w:r>
            <w:r w:rsidRPr="00755159">
              <w:rPr>
                <w:rFonts w:ascii="Aptos" w:hAnsi="Aptos"/>
                <w:sz w:val="20"/>
              </w:rPr>
              <w:br/>
            </w:r>
            <w:r w:rsidR="00F03791">
              <w:rPr>
                <w:rFonts w:ascii="Aptos" w:hAnsi="Aptos"/>
                <w:sz w:val="20"/>
              </w:rPr>
              <w:t xml:space="preserve">The Events Details page </w:t>
            </w:r>
            <w:r w:rsidRPr="00755159">
              <w:rPr>
                <w:rFonts w:ascii="Aptos" w:hAnsi="Aptos"/>
                <w:sz w:val="20"/>
              </w:rPr>
              <w:t>no longer lists that staff member.</w:t>
            </w:r>
            <w:r w:rsidRPr="00755159">
              <w:rPr>
                <w:rFonts w:ascii="Aptos" w:hAnsi="Aptos"/>
                <w:sz w:val="20"/>
              </w:rPr>
              <w:br/>
              <w:t>Staff Details no longer lists that event as an upcoming assignment.</w:t>
            </w:r>
          </w:p>
        </w:tc>
        <w:tc>
          <w:tcPr>
            <w:tcW w:w="11856" w:type="dxa"/>
          </w:tcPr>
          <w:p w14:paraId="7BB00B2D" w14:textId="5A7066E5" w:rsidR="00763441" w:rsidRPr="003D5803" w:rsidRDefault="003E0AA1" w:rsidP="00763441">
            <w:pPr>
              <w:rPr>
                <w:rFonts w:ascii="Aptos" w:hAnsi="Aptos" w:cs="Times New Roman"/>
              </w:rPr>
            </w:pPr>
            <w:r w:rsidRPr="003E0AA1">
              <w:rPr>
                <w:rFonts w:ascii="Aptos" w:hAnsi="Aptos" w:cs="Times New Roman"/>
              </w:rPr>
              <w:drawing>
                <wp:inline distT="0" distB="0" distL="0" distR="0" wp14:anchorId="25283AAE" wp14:editId="135FF6BC">
                  <wp:extent cx="2491956" cy="518205"/>
                  <wp:effectExtent l="0" t="0" r="3810" b="0"/>
                  <wp:docPr id="756374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37460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56" cy="5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2BA9BBD4" w14:textId="02B37BB5" w:rsidR="00763441" w:rsidRPr="003D5803" w:rsidRDefault="005319DC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4364F6" w:rsidRPr="003D5803" w14:paraId="3549E187" w14:textId="77777777" w:rsidTr="004A52B1">
        <w:tc>
          <w:tcPr>
            <w:tcW w:w="653" w:type="dxa"/>
          </w:tcPr>
          <w:p w14:paraId="33EAF61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37</w:t>
            </w:r>
          </w:p>
        </w:tc>
        <w:tc>
          <w:tcPr>
            <w:tcW w:w="1551" w:type="dxa"/>
          </w:tcPr>
          <w:p w14:paraId="57EFE2B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See appropriate warnings within event list and staffing views when there is not a first aider assigned to an Event;</w:t>
            </w:r>
          </w:p>
        </w:tc>
        <w:tc>
          <w:tcPr>
            <w:tcW w:w="1145" w:type="dxa"/>
          </w:tcPr>
          <w:p w14:paraId="28D87053" w14:textId="7777777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VALID</w:t>
            </w:r>
          </w:p>
        </w:tc>
        <w:tc>
          <w:tcPr>
            <w:tcW w:w="1630" w:type="dxa"/>
          </w:tcPr>
          <w:p w14:paraId="1259F9B2" w14:textId="4E58E54B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Warning shown when no first aider assigned</w:t>
            </w:r>
          </w:p>
        </w:tc>
        <w:tc>
          <w:tcPr>
            <w:tcW w:w="10829" w:type="dxa"/>
          </w:tcPr>
          <w:p w14:paraId="20CCD777" w14:textId="428F1A53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Precondition: Event has assigned staff but NONE flagged as first aider.</w:t>
            </w:r>
            <w:r w:rsidRPr="00755159">
              <w:rPr>
                <w:rFonts w:ascii="Aptos" w:hAnsi="Aptos"/>
                <w:sz w:val="20"/>
              </w:rPr>
              <w:br/>
              <w:t xml:space="preserve">UI: Events &gt; Index AND Events </w:t>
            </w:r>
            <w:r w:rsidR="0004301B">
              <w:rPr>
                <w:rFonts w:ascii="Aptos" w:hAnsi="Aptos"/>
                <w:sz w:val="20"/>
              </w:rPr>
              <w:t>Details Page</w:t>
            </w:r>
            <w:r w:rsidRPr="00755159">
              <w:rPr>
                <w:rFonts w:ascii="Aptos" w:hAnsi="Aptos"/>
                <w:sz w:val="20"/>
              </w:rPr>
              <w:t xml:space="preserve">&gt; </w:t>
            </w:r>
            <w:r w:rsidR="0004301B">
              <w:rPr>
                <w:rFonts w:ascii="Aptos" w:hAnsi="Aptos"/>
                <w:sz w:val="20"/>
              </w:rPr>
              <w:t xml:space="preserve">Assigned staff </w:t>
            </w:r>
            <w:r w:rsidRPr="00755159">
              <w:rPr>
                <w:rFonts w:ascii="Aptos" w:hAnsi="Aptos"/>
                <w:sz w:val="20"/>
              </w:rPr>
              <w:t>view for that event.</w:t>
            </w:r>
          </w:p>
        </w:tc>
        <w:tc>
          <w:tcPr>
            <w:tcW w:w="2079" w:type="dxa"/>
          </w:tcPr>
          <w:p w14:paraId="6D72B3BD" w14:textId="1D2B38A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A clear warning is displayed in:</w:t>
            </w:r>
            <w:r w:rsidRPr="00755159">
              <w:rPr>
                <w:rFonts w:ascii="Aptos" w:hAnsi="Aptos"/>
                <w:sz w:val="20"/>
              </w:rPr>
              <w:br/>
              <w:t>- Events Index (event list)</w:t>
            </w:r>
            <w:r w:rsidRPr="00755159">
              <w:rPr>
                <w:rFonts w:ascii="Aptos" w:hAnsi="Aptos"/>
                <w:sz w:val="20"/>
              </w:rPr>
              <w:br/>
              <w:t xml:space="preserve">- </w:t>
            </w:r>
            <w:r w:rsidR="000C6FE8">
              <w:rPr>
                <w:rFonts w:ascii="Aptos" w:hAnsi="Aptos"/>
                <w:sz w:val="20"/>
              </w:rPr>
              <w:t xml:space="preserve">Events Details page assigned staff </w:t>
            </w:r>
            <w:r w:rsidRPr="00755159">
              <w:rPr>
                <w:rFonts w:ascii="Aptos" w:hAnsi="Aptos"/>
                <w:sz w:val="20"/>
              </w:rPr>
              <w:t>view</w:t>
            </w:r>
            <w:r w:rsidRPr="00755159">
              <w:rPr>
                <w:rFonts w:ascii="Aptos" w:hAnsi="Aptos"/>
                <w:sz w:val="20"/>
              </w:rPr>
              <w:br/>
              <w:t>indicating that no first aider is assigned to the event.</w:t>
            </w:r>
          </w:p>
        </w:tc>
        <w:tc>
          <w:tcPr>
            <w:tcW w:w="11856" w:type="dxa"/>
          </w:tcPr>
          <w:p w14:paraId="686ECBAA" w14:textId="77777777" w:rsidR="00763441" w:rsidRDefault="00384B6A" w:rsidP="00763441">
            <w:pPr>
              <w:rPr>
                <w:rFonts w:ascii="Aptos" w:hAnsi="Aptos" w:cs="Times New Roman"/>
              </w:rPr>
            </w:pPr>
            <w:r w:rsidRPr="00384B6A">
              <w:rPr>
                <w:rFonts w:ascii="Aptos" w:hAnsi="Aptos" w:cs="Times New Roman"/>
              </w:rPr>
              <w:drawing>
                <wp:inline distT="0" distB="0" distL="0" distR="0" wp14:anchorId="1751CD95" wp14:editId="31F781B4">
                  <wp:extent cx="5520267" cy="825575"/>
                  <wp:effectExtent l="0" t="0" r="4445" b="0"/>
                  <wp:docPr id="1344920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92002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5761" cy="82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64CC0" w14:textId="035984C8" w:rsidR="00AC5B2F" w:rsidRPr="003D5803" w:rsidRDefault="00AC5B2F" w:rsidP="00763441">
            <w:pPr>
              <w:rPr>
                <w:rFonts w:ascii="Aptos" w:hAnsi="Aptos" w:cs="Times New Roman"/>
              </w:rPr>
            </w:pPr>
            <w:r w:rsidRPr="00AC5B2F">
              <w:rPr>
                <w:rFonts w:ascii="Aptos" w:hAnsi="Aptos" w:cs="Times New Roman"/>
              </w:rPr>
              <w:drawing>
                <wp:inline distT="0" distB="0" distL="0" distR="0" wp14:anchorId="1C4792DF" wp14:editId="34D39919">
                  <wp:extent cx="3357815" cy="2336800"/>
                  <wp:effectExtent l="0" t="0" r="0" b="6350"/>
                  <wp:docPr id="1641454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45420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618" cy="234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439B3B97" w14:textId="35BEFB97" w:rsidR="00763441" w:rsidRPr="003D5803" w:rsidRDefault="005002EF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4364F6" w:rsidRPr="003D5803" w14:paraId="438710EC" w14:textId="77777777" w:rsidTr="004A52B1">
        <w:tc>
          <w:tcPr>
            <w:tcW w:w="653" w:type="dxa"/>
          </w:tcPr>
          <w:p w14:paraId="6E5DD16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38</w:t>
            </w:r>
          </w:p>
        </w:tc>
        <w:tc>
          <w:tcPr>
            <w:tcW w:w="1551" w:type="dxa"/>
          </w:tcPr>
          <w:p w14:paraId="20385D8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Display the details of a Staff member, including information about upcoming Events at which they are assigned to work;</w:t>
            </w:r>
          </w:p>
        </w:tc>
        <w:tc>
          <w:tcPr>
            <w:tcW w:w="1145" w:type="dxa"/>
          </w:tcPr>
          <w:p w14:paraId="2D69B5FA" w14:textId="7777777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VALID</w:t>
            </w:r>
          </w:p>
        </w:tc>
        <w:tc>
          <w:tcPr>
            <w:tcW w:w="1630" w:type="dxa"/>
          </w:tcPr>
          <w:p w14:paraId="4B7703CC" w14:textId="04345B65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 xml:space="preserve">Staff details show upcoming assigned events </w:t>
            </w:r>
          </w:p>
        </w:tc>
        <w:tc>
          <w:tcPr>
            <w:tcW w:w="10829" w:type="dxa"/>
          </w:tcPr>
          <w:p w14:paraId="2FD989FE" w14:textId="7777777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Precondition: Assign this staff member to at least one future-dated event.</w:t>
            </w:r>
            <w:r w:rsidRPr="00755159">
              <w:rPr>
                <w:rFonts w:ascii="Aptos" w:hAnsi="Aptos"/>
                <w:sz w:val="20"/>
              </w:rPr>
              <w:br/>
              <w:t>UI: Staffs &gt; Details for the staff member.</w:t>
            </w:r>
          </w:p>
        </w:tc>
        <w:tc>
          <w:tcPr>
            <w:tcW w:w="2079" w:type="dxa"/>
          </w:tcPr>
          <w:p w14:paraId="478FA9CB" w14:textId="3D2F878F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Staff Details lists upcoming events the staff member is assigned to (title/date).</w:t>
            </w:r>
            <w:r w:rsidRPr="00755159">
              <w:rPr>
                <w:rFonts w:ascii="Aptos" w:hAnsi="Aptos"/>
                <w:sz w:val="20"/>
              </w:rPr>
              <w:br/>
            </w:r>
          </w:p>
        </w:tc>
        <w:tc>
          <w:tcPr>
            <w:tcW w:w="11856" w:type="dxa"/>
          </w:tcPr>
          <w:p w14:paraId="6D71A663" w14:textId="5755D44C" w:rsidR="00763441" w:rsidRPr="003D5803" w:rsidRDefault="00671174" w:rsidP="00763441">
            <w:pPr>
              <w:rPr>
                <w:rFonts w:ascii="Aptos" w:hAnsi="Aptos" w:cs="Times New Roman"/>
              </w:rPr>
            </w:pPr>
            <w:r w:rsidRPr="00671174">
              <w:rPr>
                <w:rFonts w:ascii="Aptos" w:hAnsi="Aptos" w:cs="Times New Roman"/>
              </w:rPr>
              <w:drawing>
                <wp:inline distT="0" distB="0" distL="0" distR="0" wp14:anchorId="7143BED1" wp14:editId="71B62378">
                  <wp:extent cx="2489200" cy="1998101"/>
                  <wp:effectExtent l="0" t="0" r="6350" b="2540"/>
                  <wp:docPr id="89474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74263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36" cy="2003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70EE7" w:rsidRPr="00F70EE7">
              <w:rPr>
                <w:rFonts w:ascii="Aptos" w:hAnsi="Aptos" w:cs="Times New Roman"/>
              </w:rPr>
              <w:drawing>
                <wp:inline distT="0" distB="0" distL="0" distR="0" wp14:anchorId="12BE535C" wp14:editId="7704FFC2">
                  <wp:extent cx="2985347" cy="2011649"/>
                  <wp:effectExtent l="0" t="0" r="5715" b="8255"/>
                  <wp:docPr id="627660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66042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079" cy="202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3C091568" w14:textId="55561A20" w:rsidR="00763441" w:rsidRPr="003D5803" w:rsidRDefault="003068A5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4364F6" w:rsidRPr="003D5803" w14:paraId="040CACA0" w14:textId="77777777" w:rsidTr="004A52B1">
        <w:tc>
          <w:tcPr>
            <w:tcW w:w="653" w:type="dxa"/>
          </w:tcPr>
          <w:p w14:paraId="2FA0F4E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39</w:t>
            </w:r>
          </w:p>
        </w:tc>
        <w:tc>
          <w:tcPr>
            <w:tcW w:w="1551" w:type="dxa"/>
          </w:tcPr>
          <w:p w14:paraId="4CE0A44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Cancel (soft delete) an Event, freeing any associated Venue and Staff;</w:t>
            </w:r>
          </w:p>
        </w:tc>
        <w:tc>
          <w:tcPr>
            <w:tcW w:w="1145" w:type="dxa"/>
          </w:tcPr>
          <w:p w14:paraId="610B0784" w14:textId="7777777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VALID</w:t>
            </w:r>
          </w:p>
        </w:tc>
        <w:tc>
          <w:tcPr>
            <w:tcW w:w="1630" w:type="dxa"/>
          </w:tcPr>
          <w:p w14:paraId="7F2C36FB" w14:textId="6F7231F6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Cancel (soft delete) Event and free associated Staff</w:t>
            </w:r>
          </w:p>
        </w:tc>
        <w:tc>
          <w:tcPr>
            <w:tcW w:w="10829" w:type="dxa"/>
          </w:tcPr>
          <w:p w14:paraId="5E4627D4" w14:textId="7777777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Precondition: Future-dated event has assigned staff.</w:t>
            </w:r>
            <w:r w:rsidRPr="00755159">
              <w:rPr>
                <w:rFonts w:ascii="Aptos" w:hAnsi="Aptos"/>
                <w:sz w:val="20"/>
              </w:rPr>
              <w:br/>
              <w:t>UI: Events &gt; Details (or Index) &gt; Cancel/Soft Delete action.</w:t>
            </w:r>
            <w:r w:rsidRPr="00755159">
              <w:rPr>
                <w:rFonts w:ascii="Aptos" w:hAnsi="Aptos"/>
                <w:sz w:val="20"/>
              </w:rPr>
              <w:br/>
              <w:t>Confirm cancellation.</w:t>
            </w:r>
          </w:p>
        </w:tc>
        <w:tc>
          <w:tcPr>
            <w:tcW w:w="2079" w:type="dxa"/>
          </w:tcPr>
          <w:p w14:paraId="4472D88A" w14:textId="77777777" w:rsidR="007C051E" w:rsidRPr="00755159" w:rsidRDefault="00000000">
            <w:pPr>
              <w:rPr>
                <w:rFonts w:ascii="Aptos" w:hAnsi="Aptos"/>
              </w:rPr>
            </w:pPr>
            <w:r w:rsidRPr="00755159">
              <w:rPr>
                <w:rFonts w:ascii="Aptos" w:hAnsi="Aptos"/>
                <w:sz w:val="20"/>
              </w:rPr>
              <w:t>Event is marked cancelled (soft deleted) and removed from active event lists (or clearly labelled cancelled).</w:t>
            </w:r>
            <w:r w:rsidRPr="00755159">
              <w:rPr>
                <w:rFonts w:ascii="Aptos" w:hAnsi="Aptos"/>
                <w:sz w:val="20"/>
              </w:rPr>
              <w:br/>
              <w:t>All staff assignments to the event are removed.</w:t>
            </w:r>
            <w:r w:rsidRPr="00755159">
              <w:rPr>
                <w:rFonts w:ascii="Aptos" w:hAnsi="Aptos"/>
                <w:sz w:val="20"/>
              </w:rPr>
              <w:br/>
              <w:t xml:space="preserve">Staff Details pages no longer list the cancelled event as </w:t>
            </w:r>
            <w:r w:rsidRPr="00755159">
              <w:rPr>
                <w:rFonts w:ascii="Aptos" w:hAnsi="Aptos"/>
                <w:sz w:val="20"/>
              </w:rPr>
              <w:lastRenderedPageBreak/>
              <w:t>an upcoming assignment.</w:t>
            </w:r>
          </w:p>
        </w:tc>
        <w:tc>
          <w:tcPr>
            <w:tcW w:w="11856" w:type="dxa"/>
          </w:tcPr>
          <w:p w14:paraId="04EA0EE3" w14:textId="48AF6C29" w:rsidR="00763441" w:rsidRPr="003D5803" w:rsidRDefault="00964715" w:rsidP="00763441">
            <w:pPr>
              <w:rPr>
                <w:rFonts w:ascii="Aptos" w:hAnsi="Aptos" w:cs="Times New Roman"/>
              </w:rPr>
            </w:pPr>
            <w:r w:rsidRPr="00964715">
              <w:rPr>
                <w:rFonts w:ascii="Aptos" w:hAnsi="Aptos" w:cs="Times New Roman"/>
              </w:rPr>
              <w:lastRenderedPageBreak/>
              <w:drawing>
                <wp:inline distT="0" distB="0" distL="0" distR="0" wp14:anchorId="0CD53A70" wp14:editId="6B2F907C">
                  <wp:extent cx="5334462" cy="388654"/>
                  <wp:effectExtent l="0" t="0" r="0" b="0"/>
                  <wp:docPr id="499687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68777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462" cy="38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2249CB65" w14:textId="26CDD9DC" w:rsidR="00763441" w:rsidRPr="003D5803" w:rsidRDefault="0047641F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4364F6" w:rsidRPr="003D5803" w14:paraId="4AD433C9" w14:textId="77777777" w:rsidTr="004A52B1">
        <w:tc>
          <w:tcPr>
            <w:tcW w:w="653" w:type="dxa"/>
          </w:tcPr>
          <w:p w14:paraId="75471BD0" w14:textId="77777777" w:rsidR="00763441" w:rsidRPr="00DF295D" w:rsidRDefault="00763441" w:rsidP="00763441">
            <w:pPr>
              <w:rPr>
                <w:rFonts w:ascii="Aptos" w:hAnsi="Aptos" w:cs="Times New Roman"/>
              </w:rPr>
            </w:pPr>
            <w:r w:rsidRPr="00DF295D">
              <w:rPr>
                <w:rFonts w:ascii="Aptos" w:hAnsi="Aptos" w:cs="Times New Roman"/>
                <w:sz w:val="20"/>
              </w:rPr>
              <w:t>40</w:t>
            </w:r>
          </w:p>
        </w:tc>
        <w:tc>
          <w:tcPr>
            <w:tcW w:w="1551" w:type="dxa"/>
          </w:tcPr>
          <w:p w14:paraId="4402E26A" w14:textId="77777777" w:rsidR="00763441" w:rsidRPr="00DF295D" w:rsidRDefault="00763441" w:rsidP="00763441">
            <w:pPr>
              <w:rPr>
                <w:rFonts w:ascii="Aptos" w:hAnsi="Aptos" w:cs="Times New Roman"/>
              </w:rPr>
            </w:pPr>
            <w:r w:rsidRPr="00DF295D">
              <w:rPr>
                <w:rFonts w:ascii="Aptos" w:hAnsi="Aptos" w:cs="Times New Roman"/>
                <w:sz w:val="20"/>
              </w:rPr>
              <w:t>Display the details for an Event, which must include details of the Venue, Staff and Guests – this should be more detailed that the summary information found in the Event list;</w:t>
            </w:r>
          </w:p>
        </w:tc>
        <w:tc>
          <w:tcPr>
            <w:tcW w:w="1145" w:type="dxa"/>
          </w:tcPr>
          <w:p w14:paraId="3DB4CD0E" w14:textId="77777777" w:rsidR="00763441" w:rsidRPr="00DF295D" w:rsidRDefault="00763441" w:rsidP="00763441">
            <w:pPr>
              <w:rPr>
                <w:rFonts w:ascii="Aptos" w:hAnsi="Aptos" w:cs="Times New Roman"/>
              </w:rPr>
            </w:pPr>
            <w:r w:rsidRPr="00DF295D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5C2B760A" w14:textId="77777777" w:rsidR="00763441" w:rsidRPr="00DF295D" w:rsidRDefault="00763441" w:rsidP="00763441">
            <w:pPr>
              <w:rPr>
                <w:rFonts w:ascii="Aptos" w:hAnsi="Aptos" w:cs="Times New Roman"/>
              </w:rPr>
            </w:pPr>
            <w:r w:rsidRPr="00DF295D">
              <w:rPr>
                <w:rFonts w:ascii="Aptos" w:hAnsi="Aptos" w:cs="Times New Roman"/>
                <w:sz w:val="20"/>
              </w:rPr>
              <w:t>Event Details includes Venue, Staff and Guests (more detail than list)</w:t>
            </w:r>
          </w:p>
        </w:tc>
        <w:tc>
          <w:tcPr>
            <w:tcW w:w="10829" w:type="dxa"/>
          </w:tcPr>
          <w:p w14:paraId="0A5C4350" w14:textId="77777777" w:rsidR="00763441" w:rsidRPr="00DF295D" w:rsidRDefault="00763441" w:rsidP="00763441">
            <w:pPr>
              <w:rPr>
                <w:rFonts w:ascii="Aptos" w:hAnsi="Aptos" w:cs="Times New Roman"/>
              </w:rPr>
            </w:pPr>
            <w:r w:rsidRPr="00DF295D">
              <w:rPr>
                <w:rFonts w:ascii="Aptos" w:hAnsi="Aptos" w:cs="Times New Roman"/>
                <w:sz w:val="20"/>
              </w:rPr>
              <w:t>UI: Events &gt; Details for event with venue/staff/guests</w:t>
            </w:r>
          </w:p>
        </w:tc>
        <w:tc>
          <w:tcPr>
            <w:tcW w:w="2079" w:type="dxa"/>
          </w:tcPr>
          <w:p w14:paraId="108F1A33" w14:textId="77777777" w:rsidR="00763441" w:rsidRPr="00DF295D" w:rsidRDefault="00763441" w:rsidP="00763441">
            <w:pPr>
              <w:rPr>
                <w:rFonts w:ascii="Aptos" w:hAnsi="Aptos" w:cs="Times New Roman"/>
              </w:rPr>
            </w:pPr>
            <w:r w:rsidRPr="00DF295D">
              <w:rPr>
                <w:rFonts w:ascii="Aptos" w:hAnsi="Aptos" w:cs="Times New Roman"/>
                <w:sz w:val="20"/>
              </w:rPr>
              <w:t>Details shows venue + staff + guests and is more detailed than Index summary</w:t>
            </w:r>
          </w:p>
        </w:tc>
        <w:tc>
          <w:tcPr>
            <w:tcW w:w="11856" w:type="dxa"/>
          </w:tcPr>
          <w:p w14:paraId="5CECCA9A" w14:textId="10CFE68B" w:rsidR="00763441" w:rsidRPr="00D14772" w:rsidRDefault="002A146B" w:rsidP="00763441">
            <w:pPr>
              <w:rPr>
                <w:rFonts w:ascii="Aptos" w:hAnsi="Aptos" w:cs="Times New Roman"/>
                <w:highlight w:val="red"/>
              </w:rPr>
            </w:pPr>
            <w:r w:rsidRPr="002A146B">
              <w:rPr>
                <w:rFonts w:ascii="Aptos" w:hAnsi="Aptos" w:cs="Times New Roman"/>
              </w:rPr>
              <w:drawing>
                <wp:inline distT="0" distB="0" distL="0" distR="0" wp14:anchorId="12CC226A" wp14:editId="00D2A266">
                  <wp:extent cx="4160519" cy="3964679"/>
                  <wp:effectExtent l="0" t="0" r="0" b="0"/>
                  <wp:docPr id="623253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5366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769" cy="3978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03255901" w14:textId="74ECC16B" w:rsidR="00763441" w:rsidRPr="003D5803" w:rsidRDefault="0001353A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4364F6" w:rsidRPr="003D5803" w14:paraId="7F0261C4" w14:textId="77777777" w:rsidTr="004A52B1">
        <w:tc>
          <w:tcPr>
            <w:tcW w:w="653" w:type="dxa"/>
          </w:tcPr>
          <w:p w14:paraId="033E2817" w14:textId="77777777" w:rsidR="005079CE" w:rsidRPr="003D5803" w:rsidRDefault="00EC1758" w:rsidP="005079CE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50</w:t>
            </w:r>
          </w:p>
        </w:tc>
        <w:tc>
          <w:tcPr>
            <w:tcW w:w="1551" w:type="dxa"/>
          </w:tcPr>
          <w:p w14:paraId="0294A585" w14:textId="77777777" w:rsidR="005079CE" w:rsidRPr="003D5803" w:rsidRDefault="005079CE" w:rsidP="005079CE">
            <w:pPr>
              <w:rPr>
                <w:rFonts w:ascii="Aptos" w:hAnsi="Aptos" w:cs="Times New Roman"/>
                <w:sz w:val="20"/>
              </w:rPr>
            </w:pPr>
            <w:r w:rsidRPr="003D5803">
              <w:rPr>
                <w:rFonts w:ascii="Aptos" w:hAnsi="Aptos" w:cs="Times New Roman"/>
                <w:sz w:val="20"/>
              </w:rPr>
              <w:t>Create a new Event, specifying as a minimum its title, date and EventType;</w:t>
            </w:r>
          </w:p>
        </w:tc>
        <w:tc>
          <w:tcPr>
            <w:tcW w:w="1145" w:type="dxa"/>
          </w:tcPr>
          <w:p w14:paraId="1B9E8469" w14:textId="77777777" w:rsidR="005079CE" w:rsidRPr="003D5803" w:rsidRDefault="005079CE" w:rsidP="005079CE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INVALID</w:t>
            </w:r>
          </w:p>
        </w:tc>
        <w:tc>
          <w:tcPr>
            <w:tcW w:w="1630" w:type="dxa"/>
          </w:tcPr>
          <w:p w14:paraId="2B4A7740" w14:textId="77777777" w:rsidR="005079CE" w:rsidRPr="003D5803" w:rsidRDefault="005079CE" w:rsidP="005079CE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Create Duplicate Event</w:t>
            </w:r>
          </w:p>
        </w:tc>
        <w:tc>
          <w:tcPr>
            <w:tcW w:w="10829" w:type="dxa"/>
          </w:tcPr>
          <w:p w14:paraId="62CD8C8B" w14:textId="77777777" w:rsidR="005079CE" w:rsidRDefault="005079CE" w:rsidP="005079CE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UI: Events &gt; Create</w:t>
            </w:r>
          </w:p>
          <w:p w14:paraId="0295967A" w14:textId="77777777" w:rsidR="005079CE" w:rsidRPr="003D5803" w:rsidRDefault="005079CE" w:rsidP="005079CE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Select duplicate event name, event date, event type.</w:t>
            </w:r>
          </w:p>
        </w:tc>
        <w:tc>
          <w:tcPr>
            <w:tcW w:w="2079" w:type="dxa"/>
          </w:tcPr>
          <w:p w14:paraId="3FBA81F7" w14:textId="77777777" w:rsidR="005079CE" w:rsidRDefault="005079CE" w:rsidP="005079CE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Validation shown;</w:t>
            </w:r>
          </w:p>
          <w:p w14:paraId="7118AAAF" w14:textId="77777777" w:rsidR="005079CE" w:rsidRPr="003D5803" w:rsidRDefault="005079CE" w:rsidP="005079CE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Event not created</w:t>
            </w:r>
          </w:p>
        </w:tc>
        <w:tc>
          <w:tcPr>
            <w:tcW w:w="11856" w:type="dxa"/>
          </w:tcPr>
          <w:p w14:paraId="5A58F721" w14:textId="77777777" w:rsidR="005079CE" w:rsidRPr="003D5803" w:rsidRDefault="00C72CEA" w:rsidP="005079CE">
            <w:pPr>
              <w:rPr>
                <w:rFonts w:ascii="Aptos" w:hAnsi="Aptos" w:cs="Times New Roman"/>
                <w:noProof/>
              </w:rPr>
            </w:pPr>
            <w:r w:rsidRPr="00C72CEA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14A72143" wp14:editId="6AB3CFF1">
                  <wp:extent cx="4434840" cy="1835928"/>
                  <wp:effectExtent l="0" t="0" r="3810" b="0"/>
                  <wp:docPr id="494386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38664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959" cy="183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220D9B0F" w14:textId="77777777" w:rsidR="005079CE" w:rsidRPr="003D5803" w:rsidRDefault="00C72CEA" w:rsidP="005079CE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726ED2" w:rsidRPr="003D5803" w14:paraId="62B1B7BE" w14:textId="77777777" w:rsidTr="004A52B1">
        <w:tc>
          <w:tcPr>
            <w:tcW w:w="653" w:type="dxa"/>
          </w:tcPr>
          <w:p w14:paraId="196D9BCF" w14:textId="77777777" w:rsidR="005079CE" w:rsidRPr="003D5803" w:rsidRDefault="007853A6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51</w:t>
            </w:r>
          </w:p>
        </w:tc>
        <w:tc>
          <w:tcPr>
            <w:tcW w:w="1551" w:type="dxa"/>
          </w:tcPr>
          <w:p w14:paraId="1CFF1491" w14:textId="77777777" w:rsidR="005079CE" w:rsidRPr="003D5803" w:rsidRDefault="00140C5B" w:rsidP="00763441">
            <w:pPr>
              <w:rPr>
                <w:rFonts w:ascii="Aptos" w:hAnsi="Aptos" w:cs="Times New Roman"/>
                <w:sz w:val="20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Guests;</w:t>
            </w:r>
          </w:p>
        </w:tc>
        <w:tc>
          <w:tcPr>
            <w:tcW w:w="1145" w:type="dxa"/>
          </w:tcPr>
          <w:p w14:paraId="00C4B348" w14:textId="77777777" w:rsidR="005079CE" w:rsidRPr="003D5803" w:rsidRDefault="00140C5B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INVALID</w:t>
            </w:r>
          </w:p>
        </w:tc>
        <w:tc>
          <w:tcPr>
            <w:tcW w:w="1630" w:type="dxa"/>
          </w:tcPr>
          <w:p w14:paraId="151E71E7" w14:textId="77777777" w:rsidR="005079CE" w:rsidRPr="003D5803" w:rsidRDefault="00140C5B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Create Duplicate Guest</w:t>
            </w:r>
          </w:p>
        </w:tc>
        <w:tc>
          <w:tcPr>
            <w:tcW w:w="10829" w:type="dxa"/>
          </w:tcPr>
          <w:p w14:paraId="4C046CDB" w14:textId="77777777" w:rsidR="005079CE" w:rsidRDefault="0092689F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UI: Guests &gt; Create</w:t>
            </w:r>
          </w:p>
          <w:p w14:paraId="60D0ECE7" w14:textId="77777777" w:rsidR="0092689F" w:rsidRPr="003D5803" w:rsidRDefault="0092689F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Select duplicate guest first name, last name and email.</w:t>
            </w:r>
          </w:p>
        </w:tc>
        <w:tc>
          <w:tcPr>
            <w:tcW w:w="2079" w:type="dxa"/>
          </w:tcPr>
          <w:p w14:paraId="4A1D4C42" w14:textId="77777777" w:rsidR="000D7446" w:rsidRDefault="000D7446" w:rsidP="000D7446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Validation shown;</w:t>
            </w:r>
          </w:p>
          <w:p w14:paraId="610360DB" w14:textId="77777777" w:rsidR="005079CE" w:rsidRPr="003D5803" w:rsidRDefault="000D7446" w:rsidP="000D7446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Guest not created</w:t>
            </w:r>
          </w:p>
        </w:tc>
        <w:tc>
          <w:tcPr>
            <w:tcW w:w="11856" w:type="dxa"/>
          </w:tcPr>
          <w:p w14:paraId="59A7AC71" w14:textId="77777777" w:rsidR="005079CE" w:rsidRPr="003D5803" w:rsidRDefault="004364F6" w:rsidP="00763441">
            <w:pPr>
              <w:rPr>
                <w:rFonts w:ascii="Aptos" w:hAnsi="Aptos" w:cs="Times New Roman"/>
              </w:rPr>
            </w:pPr>
            <w:r w:rsidRPr="004364F6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0F3D5122" wp14:editId="3E5E2D24">
                  <wp:extent cx="4922520" cy="1729262"/>
                  <wp:effectExtent l="0" t="0" r="0" b="4445"/>
                  <wp:docPr id="312829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82979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029" cy="173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108F40B2" w14:textId="77777777" w:rsidR="005079CE" w:rsidRPr="003D5803" w:rsidRDefault="00BF7190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  <w:tr w:rsidR="00726ED2" w:rsidRPr="003D5803" w14:paraId="3F43EDBD" w14:textId="77777777" w:rsidTr="004A52B1">
        <w:tc>
          <w:tcPr>
            <w:tcW w:w="653" w:type="dxa"/>
          </w:tcPr>
          <w:p w14:paraId="56E2CE03" w14:textId="77777777" w:rsidR="0033255B" w:rsidRDefault="0033255B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lastRenderedPageBreak/>
              <w:t>52</w:t>
            </w:r>
          </w:p>
        </w:tc>
        <w:tc>
          <w:tcPr>
            <w:tcW w:w="1551" w:type="dxa"/>
          </w:tcPr>
          <w:p w14:paraId="560628B3" w14:textId="77777777" w:rsidR="0033255B" w:rsidRPr="003D5803" w:rsidRDefault="0038355A" w:rsidP="00763441">
            <w:pPr>
              <w:rPr>
                <w:rFonts w:ascii="Aptos" w:hAnsi="Aptos" w:cs="Times New Roman"/>
                <w:sz w:val="20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Staff;</w:t>
            </w:r>
          </w:p>
        </w:tc>
        <w:tc>
          <w:tcPr>
            <w:tcW w:w="1145" w:type="dxa"/>
          </w:tcPr>
          <w:p w14:paraId="45542C2D" w14:textId="77777777" w:rsidR="0033255B" w:rsidRDefault="004D2C54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INVALID</w:t>
            </w:r>
          </w:p>
        </w:tc>
        <w:tc>
          <w:tcPr>
            <w:tcW w:w="1630" w:type="dxa"/>
          </w:tcPr>
          <w:p w14:paraId="492F8952" w14:textId="77777777" w:rsidR="0033255B" w:rsidRDefault="00D92A83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Create Duplicate Staff Member</w:t>
            </w:r>
          </w:p>
        </w:tc>
        <w:tc>
          <w:tcPr>
            <w:tcW w:w="10829" w:type="dxa"/>
          </w:tcPr>
          <w:p w14:paraId="3FB3F9DD" w14:textId="77777777" w:rsidR="0033255B" w:rsidRDefault="002575B6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UI: Staff &gt; Create</w:t>
            </w:r>
          </w:p>
          <w:p w14:paraId="76855C6A" w14:textId="77777777" w:rsidR="002575B6" w:rsidRDefault="002575B6" w:rsidP="00763441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Select duplicate staff first name, last name and role.</w:t>
            </w:r>
          </w:p>
        </w:tc>
        <w:tc>
          <w:tcPr>
            <w:tcW w:w="2079" w:type="dxa"/>
          </w:tcPr>
          <w:p w14:paraId="75373322" w14:textId="77777777" w:rsidR="00357B44" w:rsidRDefault="00357B44" w:rsidP="00357B44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>Validation shown;</w:t>
            </w:r>
          </w:p>
          <w:p w14:paraId="61B19D74" w14:textId="77777777" w:rsidR="0033255B" w:rsidRDefault="00357B44" w:rsidP="00357B44">
            <w:pPr>
              <w:rPr>
                <w:rFonts w:ascii="Aptos" w:hAnsi="Aptos" w:cs="Times New Roman"/>
                <w:sz w:val="20"/>
              </w:rPr>
            </w:pPr>
            <w:r>
              <w:rPr>
                <w:rFonts w:ascii="Aptos" w:hAnsi="Aptos" w:cs="Times New Roman"/>
                <w:sz w:val="20"/>
              </w:rPr>
              <w:t xml:space="preserve">Staff </w:t>
            </w:r>
            <w:r w:rsidR="0076711C">
              <w:rPr>
                <w:rFonts w:ascii="Aptos" w:hAnsi="Aptos" w:cs="Times New Roman"/>
                <w:sz w:val="20"/>
              </w:rPr>
              <w:t xml:space="preserve">member </w:t>
            </w:r>
            <w:r>
              <w:rPr>
                <w:rFonts w:ascii="Aptos" w:hAnsi="Aptos" w:cs="Times New Roman"/>
                <w:sz w:val="20"/>
              </w:rPr>
              <w:t>not created</w:t>
            </w:r>
          </w:p>
        </w:tc>
        <w:tc>
          <w:tcPr>
            <w:tcW w:w="11856" w:type="dxa"/>
          </w:tcPr>
          <w:p w14:paraId="75F25FF3" w14:textId="77777777" w:rsidR="0033255B" w:rsidRPr="003D5803" w:rsidRDefault="00726ED2" w:rsidP="00763441">
            <w:pPr>
              <w:rPr>
                <w:rFonts w:ascii="Aptos" w:hAnsi="Aptos" w:cs="Times New Roman"/>
              </w:rPr>
            </w:pPr>
            <w:r w:rsidRPr="00726ED2">
              <w:rPr>
                <w:rFonts w:ascii="Aptos" w:hAnsi="Aptos" w:cs="Times New Roman"/>
                <w:noProof/>
                <w:sz w:val="20"/>
              </w:rPr>
              <w:drawing>
                <wp:inline distT="0" distB="0" distL="0" distR="0" wp14:anchorId="3DF682DD" wp14:editId="35072862">
                  <wp:extent cx="4937761" cy="1777867"/>
                  <wp:effectExtent l="0" t="0" r="0" b="0"/>
                  <wp:docPr id="1400822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2227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000" cy="179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6E57F44C" w14:textId="77777777" w:rsidR="0033255B" w:rsidRPr="003D5803" w:rsidRDefault="00974A43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  <w:sz w:val="20"/>
              </w:rPr>
              <w:t>N/A</w:t>
            </w:r>
          </w:p>
        </w:tc>
      </w:tr>
    </w:tbl>
    <w:p w14:paraId="2C043551" w14:textId="77777777" w:rsidR="009537C7" w:rsidRPr="008E2EA5" w:rsidRDefault="009537C7" w:rsidP="00763441">
      <w:pPr>
        <w:rPr>
          <w:rFonts w:ascii="Aptos" w:eastAsiaTheme="majorEastAsia" w:hAnsi="Aptos" w:cstheme="majorBidi"/>
          <w:caps/>
          <w:sz w:val="26"/>
        </w:rPr>
      </w:pPr>
    </w:p>
    <w:sectPr w:rsidR="009537C7" w:rsidRPr="008E2EA5" w:rsidSect="00DD4DCE">
      <w:footerReference w:type="default" r:id="rId59"/>
      <w:pgSz w:w="31678" w:h="16840" w:code="9"/>
      <w:pgMar w:top="1729" w:right="9718" w:bottom="1440" w:left="971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3699F" w14:textId="77777777" w:rsidR="00A661FD" w:rsidRPr="003D5803" w:rsidRDefault="00A661FD" w:rsidP="00C6554A">
      <w:pPr>
        <w:spacing w:before="0" w:after="0" w:line="240" w:lineRule="auto"/>
      </w:pPr>
      <w:r w:rsidRPr="003D5803">
        <w:separator/>
      </w:r>
    </w:p>
  </w:endnote>
  <w:endnote w:type="continuationSeparator" w:id="0">
    <w:p w14:paraId="0735B015" w14:textId="77777777" w:rsidR="00A661FD" w:rsidRPr="003D5803" w:rsidRDefault="00A661FD" w:rsidP="00C6554A">
      <w:pPr>
        <w:spacing w:before="0" w:after="0" w:line="240" w:lineRule="auto"/>
      </w:pPr>
      <w:r w:rsidRPr="003D58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48C87" w14:textId="77777777" w:rsidR="003F7ABB" w:rsidRPr="003D5803" w:rsidRDefault="00ED7C44">
    <w:pPr>
      <w:pStyle w:val="Footer"/>
    </w:pPr>
    <w:r w:rsidRPr="003D5803">
      <w:rPr>
        <w:lang w:bidi="en-GB"/>
      </w:rPr>
      <w:t xml:space="preserve">Page </w:t>
    </w:r>
    <w:r w:rsidRPr="003D5803">
      <w:rPr>
        <w:lang w:bidi="en-GB"/>
      </w:rPr>
      <w:fldChar w:fldCharType="begin"/>
    </w:r>
    <w:r w:rsidRPr="003D5803">
      <w:rPr>
        <w:lang w:bidi="en-GB"/>
      </w:rPr>
      <w:instrText xml:space="preserve"> PAGE  \* Arabic  \* MERGEFORMAT </w:instrText>
    </w:r>
    <w:r w:rsidRPr="003D5803">
      <w:rPr>
        <w:lang w:bidi="en-GB"/>
      </w:rPr>
      <w:fldChar w:fldCharType="separate"/>
    </w:r>
    <w:r w:rsidR="00624D0B" w:rsidRPr="003D5803">
      <w:rPr>
        <w:lang w:bidi="en-GB"/>
      </w:rPr>
      <w:t>1</w:t>
    </w:r>
    <w:r w:rsidRPr="003D5803">
      <w:rPr>
        <w:lang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B65B4" w14:textId="77777777" w:rsidR="00A661FD" w:rsidRPr="003D5803" w:rsidRDefault="00A661FD" w:rsidP="00C6554A">
      <w:pPr>
        <w:spacing w:before="0" w:after="0" w:line="240" w:lineRule="auto"/>
      </w:pPr>
      <w:r w:rsidRPr="003D5803">
        <w:separator/>
      </w:r>
    </w:p>
  </w:footnote>
  <w:footnote w:type="continuationSeparator" w:id="0">
    <w:p w14:paraId="56675DF0" w14:textId="77777777" w:rsidR="00A661FD" w:rsidRPr="003D5803" w:rsidRDefault="00A661FD" w:rsidP="00C6554A">
      <w:pPr>
        <w:spacing w:before="0" w:after="0" w:line="240" w:lineRule="auto"/>
      </w:pPr>
      <w:r w:rsidRPr="003D580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8417028">
    <w:abstractNumId w:val="9"/>
  </w:num>
  <w:num w:numId="2" w16cid:durableId="1830291091">
    <w:abstractNumId w:val="8"/>
  </w:num>
  <w:num w:numId="3" w16cid:durableId="1993019901">
    <w:abstractNumId w:val="8"/>
  </w:num>
  <w:num w:numId="4" w16cid:durableId="635600476">
    <w:abstractNumId w:val="9"/>
  </w:num>
  <w:num w:numId="5" w16cid:durableId="2067990349">
    <w:abstractNumId w:val="12"/>
  </w:num>
  <w:num w:numId="6" w16cid:durableId="1603104594">
    <w:abstractNumId w:val="10"/>
  </w:num>
  <w:num w:numId="7" w16cid:durableId="2011176624">
    <w:abstractNumId w:val="11"/>
  </w:num>
  <w:num w:numId="8" w16cid:durableId="164521317">
    <w:abstractNumId w:val="7"/>
  </w:num>
  <w:num w:numId="9" w16cid:durableId="808595463">
    <w:abstractNumId w:val="6"/>
  </w:num>
  <w:num w:numId="10" w16cid:durableId="1974630969">
    <w:abstractNumId w:val="5"/>
  </w:num>
  <w:num w:numId="11" w16cid:durableId="628439694">
    <w:abstractNumId w:val="4"/>
  </w:num>
  <w:num w:numId="12" w16cid:durableId="1738363005">
    <w:abstractNumId w:val="3"/>
  </w:num>
  <w:num w:numId="13" w16cid:durableId="1790585091">
    <w:abstractNumId w:val="2"/>
  </w:num>
  <w:num w:numId="14" w16cid:durableId="1555123836">
    <w:abstractNumId w:val="1"/>
  </w:num>
  <w:num w:numId="15" w16cid:durableId="3054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E6"/>
    <w:rsid w:val="0001353A"/>
    <w:rsid w:val="000307F6"/>
    <w:rsid w:val="00031571"/>
    <w:rsid w:val="0004301B"/>
    <w:rsid w:val="00054B17"/>
    <w:rsid w:val="00071AC4"/>
    <w:rsid w:val="0007562E"/>
    <w:rsid w:val="00080ECF"/>
    <w:rsid w:val="000C14AD"/>
    <w:rsid w:val="000C23D7"/>
    <w:rsid w:val="000C6641"/>
    <w:rsid w:val="000C6DBA"/>
    <w:rsid w:val="000C6FE8"/>
    <w:rsid w:val="000D32DC"/>
    <w:rsid w:val="000D4BE6"/>
    <w:rsid w:val="000D67CF"/>
    <w:rsid w:val="000D7446"/>
    <w:rsid w:val="000E6AB1"/>
    <w:rsid w:val="00101C0C"/>
    <w:rsid w:val="00140690"/>
    <w:rsid w:val="00140C5B"/>
    <w:rsid w:val="0014309C"/>
    <w:rsid w:val="00167F2D"/>
    <w:rsid w:val="00176257"/>
    <w:rsid w:val="001D79C3"/>
    <w:rsid w:val="001F5266"/>
    <w:rsid w:val="002069E3"/>
    <w:rsid w:val="0023217C"/>
    <w:rsid w:val="00246391"/>
    <w:rsid w:val="002532A3"/>
    <w:rsid w:val="002554CD"/>
    <w:rsid w:val="002575B6"/>
    <w:rsid w:val="002646B3"/>
    <w:rsid w:val="0027501B"/>
    <w:rsid w:val="00275298"/>
    <w:rsid w:val="00293B83"/>
    <w:rsid w:val="002A146B"/>
    <w:rsid w:val="002A4CFD"/>
    <w:rsid w:val="002A64CB"/>
    <w:rsid w:val="002B4294"/>
    <w:rsid w:val="002D1E74"/>
    <w:rsid w:val="002D27DE"/>
    <w:rsid w:val="002F333B"/>
    <w:rsid w:val="002F6D7C"/>
    <w:rsid w:val="003012AF"/>
    <w:rsid w:val="003027F8"/>
    <w:rsid w:val="003068A5"/>
    <w:rsid w:val="00320CAD"/>
    <w:rsid w:val="0032555B"/>
    <w:rsid w:val="0033255B"/>
    <w:rsid w:val="00333D0D"/>
    <w:rsid w:val="0033417F"/>
    <w:rsid w:val="00351738"/>
    <w:rsid w:val="00357B44"/>
    <w:rsid w:val="00362550"/>
    <w:rsid w:val="0036405C"/>
    <w:rsid w:val="0037481B"/>
    <w:rsid w:val="00376ED0"/>
    <w:rsid w:val="0038355A"/>
    <w:rsid w:val="00384B6A"/>
    <w:rsid w:val="003A0482"/>
    <w:rsid w:val="003A75EE"/>
    <w:rsid w:val="003B6CDE"/>
    <w:rsid w:val="003C3D33"/>
    <w:rsid w:val="003C4F24"/>
    <w:rsid w:val="003D5803"/>
    <w:rsid w:val="003E0AA1"/>
    <w:rsid w:val="003F7ABB"/>
    <w:rsid w:val="00403093"/>
    <w:rsid w:val="00430841"/>
    <w:rsid w:val="004364F6"/>
    <w:rsid w:val="0044129D"/>
    <w:rsid w:val="00444ED9"/>
    <w:rsid w:val="004569BE"/>
    <w:rsid w:val="00457776"/>
    <w:rsid w:val="004717C4"/>
    <w:rsid w:val="00472E85"/>
    <w:rsid w:val="0047641F"/>
    <w:rsid w:val="004814BA"/>
    <w:rsid w:val="0049583E"/>
    <w:rsid w:val="00497F58"/>
    <w:rsid w:val="004A52B1"/>
    <w:rsid w:val="004B6AB3"/>
    <w:rsid w:val="004C049F"/>
    <w:rsid w:val="004D2C54"/>
    <w:rsid w:val="004F3BB0"/>
    <w:rsid w:val="005000E2"/>
    <w:rsid w:val="005002EF"/>
    <w:rsid w:val="00500551"/>
    <w:rsid w:val="005076F5"/>
    <w:rsid w:val="005079CE"/>
    <w:rsid w:val="005136F0"/>
    <w:rsid w:val="0051795B"/>
    <w:rsid w:val="00520292"/>
    <w:rsid w:val="005319DC"/>
    <w:rsid w:val="005321C3"/>
    <w:rsid w:val="005342B6"/>
    <w:rsid w:val="00552307"/>
    <w:rsid w:val="00561179"/>
    <w:rsid w:val="005624A1"/>
    <w:rsid w:val="00563C85"/>
    <w:rsid w:val="00567852"/>
    <w:rsid w:val="00572EF5"/>
    <w:rsid w:val="0057759E"/>
    <w:rsid w:val="005809F0"/>
    <w:rsid w:val="005B0942"/>
    <w:rsid w:val="005C17EC"/>
    <w:rsid w:val="00617F83"/>
    <w:rsid w:val="00624D0B"/>
    <w:rsid w:val="0062795E"/>
    <w:rsid w:val="00635058"/>
    <w:rsid w:val="00635A20"/>
    <w:rsid w:val="00635AF9"/>
    <w:rsid w:val="00635F38"/>
    <w:rsid w:val="006410A9"/>
    <w:rsid w:val="006458C0"/>
    <w:rsid w:val="00653F5A"/>
    <w:rsid w:val="00671174"/>
    <w:rsid w:val="00672B2B"/>
    <w:rsid w:val="00690F52"/>
    <w:rsid w:val="00691FBA"/>
    <w:rsid w:val="006A18B5"/>
    <w:rsid w:val="006A3CE7"/>
    <w:rsid w:val="006B140B"/>
    <w:rsid w:val="006B40AF"/>
    <w:rsid w:val="006B7C3F"/>
    <w:rsid w:val="006D40C6"/>
    <w:rsid w:val="006E4220"/>
    <w:rsid w:val="007007B1"/>
    <w:rsid w:val="0070674C"/>
    <w:rsid w:val="0071610E"/>
    <w:rsid w:val="007177D8"/>
    <w:rsid w:val="00725609"/>
    <w:rsid w:val="00726ED2"/>
    <w:rsid w:val="007442C1"/>
    <w:rsid w:val="00751B8B"/>
    <w:rsid w:val="00755159"/>
    <w:rsid w:val="00763441"/>
    <w:rsid w:val="0076711C"/>
    <w:rsid w:val="00776088"/>
    <w:rsid w:val="007853A6"/>
    <w:rsid w:val="00796224"/>
    <w:rsid w:val="0079736B"/>
    <w:rsid w:val="007A0BB1"/>
    <w:rsid w:val="007B2F6E"/>
    <w:rsid w:val="007B3692"/>
    <w:rsid w:val="007B5FB1"/>
    <w:rsid w:val="007C051E"/>
    <w:rsid w:val="007D75B1"/>
    <w:rsid w:val="007F0C59"/>
    <w:rsid w:val="0080217E"/>
    <w:rsid w:val="0080719F"/>
    <w:rsid w:val="008501ED"/>
    <w:rsid w:val="008674D6"/>
    <w:rsid w:val="008705ED"/>
    <w:rsid w:val="0087704E"/>
    <w:rsid w:val="00882F66"/>
    <w:rsid w:val="008A2053"/>
    <w:rsid w:val="008A7778"/>
    <w:rsid w:val="008B51F1"/>
    <w:rsid w:val="008C3AE7"/>
    <w:rsid w:val="008C4F46"/>
    <w:rsid w:val="008D42EB"/>
    <w:rsid w:val="008D5DEB"/>
    <w:rsid w:val="008E2EA5"/>
    <w:rsid w:val="008E6456"/>
    <w:rsid w:val="008E7317"/>
    <w:rsid w:val="008F173B"/>
    <w:rsid w:val="008F455B"/>
    <w:rsid w:val="00901F16"/>
    <w:rsid w:val="00920C6C"/>
    <w:rsid w:val="00920FF1"/>
    <w:rsid w:val="0092689F"/>
    <w:rsid w:val="00927B37"/>
    <w:rsid w:val="009537C7"/>
    <w:rsid w:val="00954F97"/>
    <w:rsid w:val="009551F4"/>
    <w:rsid w:val="00964715"/>
    <w:rsid w:val="00974A43"/>
    <w:rsid w:val="00997F2F"/>
    <w:rsid w:val="009B17B6"/>
    <w:rsid w:val="009E2EBA"/>
    <w:rsid w:val="00A1290F"/>
    <w:rsid w:val="00A135C6"/>
    <w:rsid w:val="00A35371"/>
    <w:rsid w:val="00A51347"/>
    <w:rsid w:val="00A5329D"/>
    <w:rsid w:val="00A6041F"/>
    <w:rsid w:val="00A661FD"/>
    <w:rsid w:val="00A7549F"/>
    <w:rsid w:val="00A835BD"/>
    <w:rsid w:val="00A9195C"/>
    <w:rsid w:val="00AA19F4"/>
    <w:rsid w:val="00AB0221"/>
    <w:rsid w:val="00AB54ED"/>
    <w:rsid w:val="00AB77BB"/>
    <w:rsid w:val="00AC5B2F"/>
    <w:rsid w:val="00AD681F"/>
    <w:rsid w:val="00AF0C0C"/>
    <w:rsid w:val="00B055AC"/>
    <w:rsid w:val="00B34515"/>
    <w:rsid w:val="00B4661F"/>
    <w:rsid w:val="00B477A7"/>
    <w:rsid w:val="00B86DEA"/>
    <w:rsid w:val="00B86E03"/>
    <w:rsid w:val="00BA1375"/>
    <w:rsid w:val="00BA36FA"/>
    <w:rsid w:val="00BB3AF1"/>
    <w:rsid w:val="00BB6887"/>
    <w:rsid w:val="00BB7B6D"/>
    <w:rsid w:val="00BC0585"/>
    <w:rsid w:val="00BD2715"/>
    <w:rsid w:val="00BE2E80"/>
    <w:rsid w:val="00BF28CC"/>
    <w:rsid w:val="00BF478A"/>
    <w:rsid w:val="00BF7190"/>
    <w:rsid w:val="00C3489E"/>
    <w:rsid w:val="00C357AB"/>
    <w:rsid w:val="00C449A1"/>
    <w:rsid w:val="00C477CD"/>
    <w:rsid w:val="00C55922"/>
    <w:rsid w:val="00C64D3C"/>
    <w:rsid w:val="00C6554A"/>
    <w:rsid w:val="00C70A99"/>
    <w:rsid w:val="00C72CEA"/>
    <w:rsid w:val="00C8610B"/>
    <w:rsid w:val="00C96ADF"/>
    <w:rsid w:val="00CA3A3B"/>
    <w:rsid w:val="00CB76B6"/>
    <w:rsid w:val="00CC5ACC"/>
    <w:rsid w:val="00CC5E11"/>
    <w:rsid w:val="00CD1C19"/>
    <w:rsid w:val="00CF3D56"/>
    <w:rsid w:val="00D03AF1"/>
    <w:rsid w:val="00D07E29"/>
    <w:rsid w:val="00D14772"/>
    <w:rsid w:val="00D16A8C"/>
    <w:rsid w:val="00D240F8"/>
    <w:rsid w:val="00D34EDE"/>
    <w:rsid w:val="00D92894"/>
    <w:rsid w:val="00D92A83"/>
    <w:rsid w:val="00D952C6"/>
    <w:rsid w:val="00D95758"/>
    <w:rsid w:val="00DA06C0"/>
    <w:rsid w:val="00DB6E84"/>
    <w:rsid w:val="00DC2BDA"/>
    <w:rsid w:val="00DD4DCE"/>
    <w:rsid w:val="00DF295D"/>
    <w:rsid w:val="00DF3CDD"/>
    <w:rsid w:val="00E043A0"/>
    <w:rsid w:val="00E13479"/>
    <w:rsid w:val="00E20410"/>
    <w:rsid w:val="00E50CBD"/>
    <w:rsid w:val="00E54141"/>
    <w:rsid w:val="00E66CED"/>
    <w:rsid w:val="00EC1758"/>
    <w:rsid w:val="00EC36A5"/>
    <w:rsid w:val="00ED06D3"/>
    <w:rsid w:val="00ED59A0"/>
    <w:rsid w:val="00ED7C44"/>
    <w:rsid w:val="00EE52D2"/>
    <w:rsid w:val="00EE726A"/>
    <w:rsid w:val="00F036D6"/>
    <w:rsid w:val="00F03791"/>
    <w:rsid w:val="00F04931"/>
    <w:rsid w:val="00F1440C"/>
    <w:rsid w:val="00F15E9D"/>
    <w:rsid w:val="00F200E5"/>
    <w:rsid w:val="00F21951"/>
    <w:rsid w:val="00F4426F"/>
    <w:rsid w:val="00F558C0"/>
    <w:rsid w:val="00F60342"/>
    <w:rsid w:val="00F70EE7"/>
    <w:rsid w:val="00F76273"/>
    <w:rsid w:val="00F868FA"/>
    <w:rsid w:val="00F961EB"/>
    <w:rsid w:val="00FA4EE6"/>
    <w:rsid w:val="00FB0411"/>
    <w:rsid w:val="00FC6A9C"/>
    <w:rsid w:val="00FF0251"/>
    <w:rsid w:val="00FF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1F782"/>
  <w15:chartTrackingRefBased/>
  <w15:docId w15:val="{A38A976C-E050-4090-92B1-6EA5FF9F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BE2E80"/>
    <w:pPr>
      <w:spacing w:before="240" w:after="0" w:line="259" w:lineRule="auto"/>
      <w:contextualSpacing w:val="0"/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3A048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B0942"/>
    <w:pPr>
      <w:spacing w:after="100"/>
    </w:pPr>
  </w:style>
  <w:style w:type="table" w:customStyle="1" w:styleId="TableGrid1">
    <w:name w:val="Table Grid1"/>
    <w:basedOn w:val="TableNormal"/>
    <w:next w:val="TableGrid"/>
    <w:uiPriority w:val="59"/>
    <w:rsid w:val="009537C7"/>
    <w:pPr>
      <w:spacing w:before="0" w:after="0" w:line="240" w:lineRule="auto"/>
    </w:pPr>
    <w:rPr>
      <w:rFonts w:eastAsia="MS Mincho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63441"/>
    <w:pPr>
      <w:spacing w:before="0" w:after="0" w:line="240" w:lineRule="auto"/>
    </w:pPr>
    <w:rPr>
      <w:rFonts w:eastAsia="MS Mincho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t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2BEE3-D8E9-42A5-93A8-DF0029EF89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0</TotalTime>
  <Pages>14</Pages>
  <Words>1844</Words>
  <Characters>10513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12333</CharactersWithSpaces>
  <SharedDoc>false</SharedDoc>
  <HLinks>
    <vt:vector size="6" baseType="variant">
      <vt:variant>
        <vt:i4>1245246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_Toc217737856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Baines</dc:creator>
  <cp:keywords/>
  <dc:description/>
  <cp:lastModifiedBy>BAINES, CARL (Student)</cp:lastModifiedBy>
  <cp:revision>232</cp:revision>
  <dcterms:created xsi:type="dcterms:W3CDTF">2025-11-29T04:59:00Z</dcterms:created>
  <dcterms:modified xsi:type="dcterms:W3CDTF">2026-01-05T21:02:00Z</dcterms:modified>
</cp:coreProperties>
</file>