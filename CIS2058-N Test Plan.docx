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AB1A" w14:textId="7615453B" w:rsidR="00C6554A" w:rsidRPr="003D5803" w:rsidRDefault="00C6554A" w:rsidP="00567852">
      <w:pPr>
        <w:pStyle w:val="Photo"/>
        <w:rPr>
          <w:rFonts w:ascii="Aptos" w:hAnsi="Aptos"/>
        </w:rPr>
      </w:pPr>
    </w:p>
    <w:p w14:paraId="12698C02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438D249F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00D7F626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512604FE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4DEE5DA8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2B9E2515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668D3395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00CC5887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498A042C" w14:textId="77777777" w:rsidR="00F60342" w:rsidRPr="003D5803" w:rsidRDefault="00F60342" w:rsidP="00F60342">
      <w:pPr>
        <w:pStyle w:val="Title"/>
        <w:rPr>
          <w:rFonts w:ascii="Aptos" w:hAnsi="Aptos" w:cs="Calibri"/>
        </w:rPr>
      </w:pPr>
    </w:p>
    <w:p w14:paraId="2F4B2EF9" w14:textId="77777777" w:rsidR="00F60342" w:rsidRPr="003D5803" w:rsidRDefault="00F60342" w:rsidP="00031571">
      <w:pPr>
        <w:pStyle w:val="Title"/>
        <w:jc w:val="left"/>
        <w:rPr>
          <w:rFonts w:ascii="Aptos" w:hAnsi="Aptos" w:cs="Calibri"/>
        </w:rPr>
      </w:pPr>
    </w:p>
    <w:p w14:paraId="7255C59E" w14:textId="77777777" w:rsidR="00F60342" w:rsidRPr="003D5803" w:rsidRDefault="00F60342" w:rsidP="00F60342">
      <w:pPr>
        <w:pStyle w:val="Title"/>
        <w:rPr>
          <w:rFonts w:ascii="Aptos" w:hAnsi="Aptos" w:cs="Calibri"/>
        </w:rPr>
      </w:pPr>
    </w:p>
    <w:p w14:paraId="5A1AC143" w14:textId="18EF55E3" w:rsidR="00F60342" w:rsidRPr="003D5803" w:rsidRDefault="00F60342" w:rsidP="00F60342">
      <w:pPr>
        <w:pStyle w:val="Title"/>
        <w:rPr>
          <w:rFonts w:ascii="Aptos" w:hAnsi="Aptos"/>
        </w:rPr>
      </w:pPr>
      <w:r w:rsidRPr="003D5803">
        <w:rPr>
          <w:rFonts w:ascii="Aptos" w:hAnsi="Aptos"/>
        </w:rPr>
        <w:t>CIS2058-N Assessment Test Plan</w:t>
      </w:r>
    </w:p>
    <w:p w14:paraId="07BE1BF1" w14:textId="67378B5D" w:rsidR="00F60342" w:rsidRPr="003D5803" w:rsidRDefault="00F60342" w:rsidP="00F60342">
      <w:pPr>
        <w:jc w:val="center"/>
        <w:rPr>
          <w:rFonts w:ascii="Aptos" w:hAnsi="Aptos" w:cs="Calibri"/>
        </w:rPr>
      </w:pPr>
      <w:r w:rsidRPr="003D5803">
        <w:rPr>
          <w:rFonts w:ascii="Aptos" w:hAnsi="Aptos" w:cs="Calibri"/>
        </w:rPr>
        <w:t>Apex</w:t>
      </w:r>
    </w:p>
    <w:p w14:paraId="5FA5C0D1" w14:textId="5D7FD4DD" w:rsidR="00F60342" w:rsidRPr="003D5803" w:rsidRDefault="00901F16" w:rsidP="00F60342">
      <w:pPr>
        <w:jc w:val="center"/>
        <w:rPr>
          <w:rFonts w:ascii="Aptos" w:hAnsi="Aptos" w:cs="Calibri"/>
        </w:rPr>
      </w:pPr>
      <w:r w:rsidRPr="003D5803">
        <w:rPr>
          <w:rFonts w:ascii="Aptos" w:hAnsi="Aptos" w:cs="Calibri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250468D" wp14:editId="049C7BB3">
                <wp:simplePos x="0" y="0"/>
                <wp:positionH relativeFrom="column">
                  <wp:posOffset>-6039485</wp:posOffset>
                </wp:positionH>
                <wp:positionV relativeFrom="paragraph">
                  <wp:posOffset>3375025</wp:posOffset>
                </wp:positionV>
                <wp:extent cx="2017395" cy="2028190"/>
                <wp:effectExtent l="0" t="0" r="0" b="0"/>
                <wp:wrapNone/>
                <wp:docPr id="176965509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395" cy="2028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0EC67" w14:textId="77777777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Name:</w:t>
                            </w:r>
                            <w:r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Carl Baines</w:t>
                            </w:r>
                          </w:p>
                          <w:p w14:paraId="521A1B83" w14:textId="6D807FFF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Module: </w:t>
                            </w:r>
                            <w:r w:rsidR="00FC6A9C"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Web Apps &amp; Services</w:t>
                            </w:r>
                          </w:p>
                          <w:p w14:paraId="4E9E403D" w14:textId="77777777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Date</w:t>
                            </w:r>
                            <w:r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: 14/12/2025</w:t>
                            </w:r>
                          </w:p>
                          <w:p w14:paraId="28134139" w14:textId="06AF2172" w:rsidR="00F60342" w:rsidRPr="003D5803" w:rsidRDefault="00F60342" w:rsidP="00F60342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D5803">
                              <w:rPr>
                                <w:rFonts w:ascii="Calibri" w:hAnsi="Calibri" w:cs="Calibri"/>
                                <w:color w:val="FFFFFF" w:themeColor="background1"/>
                                <w:sz w:val="24"/>
                                <w:szCs w:val="24"/>
                              </w:rPr>
                              <w:t>Tutor Name:</w:t>
                            </w:r>
                            <w:r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012AF" w:rsidRPr="003D5803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Tyrone Davison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046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5.55pt;margin-top:265.75pt;width:158.85pt;height:159.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AhuGQIAAC0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" filled="f" stroked="f" strokeweight=".5pt">
                <v:textbox>
                  <w:txbxContent>
                    <w:p w14:paraId="6820EC67" w14:textId="77777777" w:rsidR="00F60342" w:rsidRPr="003D5803" w:rsidRDefault="00F60342" w:rsidP="00F60342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Name:</w:t>
                      </w:r>
                      <w:r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Carl Baines</w:t>
                      </w:r>
                    </w:p>
                    <w:p w14:paraId="521A1B83" w14:textId="6D807FFF" w:rsidR="00F60342" w:rsidRPr="003D5803" w:rsidRDefault="00F60342" w:rsidP="00F60342">
                      <w:pPr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 xml:space="preserve">Module: </w:t>
                      </w:r>
                      <w:r w:rsidR="00FC6A9C"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Web Apps &amp; Services</w:t>
                      </w:r>
                    </w:p>
                    <w:p w14:paraId="4E9E403D" w14:textId="77777777" w:rsidR="00F60342" w:rsidRPr="003D5803" w:rsidRDefault="00F60342" w:rsidP="00F60342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Date</w:t>
                      </w:r>
                      <w:r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: 14/12/2025</w:t>
                      </w:r>
                    </w:p>
                    <w:p w14:paraId="28134139" w14:textId="06AF2172" w:rsidR="00F60342" w:rsidRPr="003D5803" w:rsidRDefault="00F60342" w:rsidP="00F60342">
                      <w:pPr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D5803">
                        <w:rPr>
                          <w:rFonts w:ascii="Calibri" w:hAnsi="Calibri" w:cs="Calibri"/>
                          <w:color w:val="FFFFFF" w:themeColor="background1"/>
                          <w:sz w:val="24"/>
                          <w:szCs w:val="24"/>
                        </w:rPr>
                        <w:t>Tutor Name:</w:t>
                      </w:r>
                      <w:r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3012AF" w:rsidRPr="003D5803">
                        <w:rPr>
                          <w:rFonts w:ascii="Calibri" w:hAnsi="Calibri" w:cs="Calibr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Tyrone Davison</w:t>
                      </w:r>
                    </w:p>
                  </w:txbxContent>
                </v:textbox>
              </v:shape>
            </w:pict>
          </mc:Fallback>
        </mc:AlternateContent>
      </w:r>
      <w:r w:rsidRPr="003D5803">
        <w:rPr>
          <w:rFonts w:ascii="Aptos" w:hAnsi="Aptos" w:cs="Calibr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E306BC" wp14:editId="2D006E84">
                <wp:simplePos x="0" y="0"/>
                <wp:positionH relativeFrom="column">
                  <wp:posOffset>-6165215</wp:posOffset>
                </wp:positionH>
                <wp:positionV relativeFrom="paragraph">
                  <wp:posOffset>1977502</wp:posOffset>
                </wp:positionV>
                <wp:extent cx="4267200" cy="3486150"/>
                <wp:effectExtent l="0" t="0" r="19050" b="19050"/>
                <wp:wrapNone/>
                <wp:docPr id="1732515595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7200" cy="348615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type w14:anchorId="739F3931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1" o:spid="_x0000_s1026" type="#_x0000_t6" style="position:absolute;margin-left:-485.45pt;margin-top:155.7pt;width:336pt;height:274.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" fillcolor="#00a0b8 [3204]" strokecolor="#00171b [484]" strokeweight="2pt"/>
            </w:pict>
          </mc:Fallback>
        </mc:AlternateContent>
      </w:r>
      <w:r w:rsidR="00F60342" w:rsidRPr="003D5803">
        <w:rPr>
          <w:rFonts w:ascii="Aptos" w:hAnsi="Aptos" w:cs="Calibri"/>
        </w:rPr>
        <w:t>Carl Baines</w:t>
      </w:r>
      <w:r w:rsidR="00F60342" w:rsidRPr="003D5803">
        <w:rPr>
          <w:rFonts w:ascii="Aptos" w:hAnsi="Aptos" w:cs="Calibri"/>
        </w:rPr>
        <w:br w:type="page"/>
      </w:r>
    </w:p>
    <w:p w14:paraId="7EAC0FCC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1D900D93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63E15077" w14:textId="77777777" w:rsidR="00FA4EE6" w:rsidRPr="003D5803" w:rsidRDefault="00FA4EE6" w:rsidP="00567852">
      <w:pPr>
        <w:pStyle w:val="Photo"/>
        <w:rPr>
          <w:rFonts w:ascii="Aptos" w:hAnsi="Aptos"/>
        </w:rPr>
      </w:pPr>
    </w:p>
    <w:p w14:paraId="79C4A913" w14:textId="77777777" w:rsidR="00FA4EE6" w:rsidRPr="003D5803" w:rsidRDefault="00FA4EE6" w:rsidP="00567852">
      <w:pPr>
        <w:pStyle w:val="Photo"/>
        <w:rPr>
          <w:rFonts w:ascii="Aptos" w:hAnsi="Aptos"/>
        </w:rPr>
      </w:pPr>
    </w:p>
    <w:sdt>
      <w:sdtPr>
        <w:rPr>
          <w:rFonts w:ascii="Aptos" w:eastAsiaTheme="minorHAnsi" w:hAnsi="Aptos" w:cstheme="minorBidi"/>
          <w:color w:val="595959" w:themeColor="text1" w:themeTint="A6"/>
          <w:sz w:val="22"/>
          <w:szCs w:val="22"/>
        </w:rPr>
        <w:id w:val="-79108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EBA880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72E52ED7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69085DB0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537BEE0F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490355E4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2AF51A00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69DF9DBA" w14:textId="77777777" w:rsidR="007442C1" w:rsidRPr="003D5803" w:rsidRDefault="007442C1" w:rsidP="00FC6A9C">
          <w:pPr>
            <w:pStyle w:val="TOCHeading"/>
            <w:jc w:val="center"/>
            <w:rPr>
              <w:rFonts w:ascii="Aptos" w:eastAsiaTheme="minorHAnsi" w:hAnsi="Aptos" w:cstheme="minorBidi"/>
              <w:color w:val="595959" w:themeColor="text1" w:themeTint="A6"/>
              <w:sz w:val="22"/>
              <w:szCs w:val="22"/>
            </w:rPr>
          </w:pPr>
        </w:p>
        <w:p w14:paraId="193FDE9B" w14:textId="17F33FB4" w:rsidR="005B0942" w:rsidRPr="003D5803" w:rsidRDefault="005B0942" w:rsidP="00FC6A9C">
          <w:pPr>
            <w:pStyle w:val="TOCHeading"/>
            <w:jc w:val="center"/>
            <w:rPr>
              <w:rFonts w:ascii="Aptos" w:hAnsi="Aptos"/>
            </w:rPr>
          </w:pPr>
          <w:r w:rsidRPr="003D5803">
            <w:rPr>
              <w:rFonts w:ascii="Aptos" w:hAnsi="Aptos"/>
            </w:rPr>
            <w:t>Contents</w:t>
          </w:r>
        </w:p>
        <w:p w14:paraId="5FA6102F" w14:textId="4BAEB6F8" w:rsidR="00BF28CC" w:rsidRPr="003D5803" w:rsidRDefault="005B0942">
          <w:pPr>
            <w:pStyle w:val="TOC1"/>
            <w:tabs>
              <w:tab w:val="right" w:leader="dot" w:pos="12232"/>
            </w:tabs>
            <w:rPr>
              <w:rFonts w:eastAsiaTheme="minorEastAsia"/>
              <w:color w:val="auto"/>
              <w:kern w:val="2"/>
              <w:sz w:val="24"/>
              <w:szCs w:val="24"/>
              <w:lang w:eastAsia="en-GB"/>
              <w14:ligatures w14:val="standardContextual"/>
            </w:rPr>
          </w:pPr>
          <w:r w:rsidRPr="003D5803">
            <w:rPr>
              <w:rFonts w:ascii="Aptos" w:hAnsi="Aptos"/>
            </w:rPr>
            <w:fldChar w:fldCharType="begin"/>
          </w:r>
          <w:r w:rsidRPr="003D5803">
            <w:rPr>
              <w:rFonts w:ascii="Aptos" w:hAnsi="Aptos"/>
            </w:rPr>
            <w:instrText xml:space="preserve"> TOC \o "1-3" \h \z \u </w:instrText>
          </w:r>
          <w:r w:rsidRPr="003D5803">
            <w:rPr>
              <w:rFonts w:ascii="Aptos" w:hAnsi="Aptos"/>
            </w:rPr>
            <w:fldChar w:fldCharType="separate"/>
          </w:r>
          <w:hyperlink w:anchor="_Toc217737856" w:history="1">
            <w:r w:rsidR="00BF28CC" w:rsidRPr="003D5803">
              <w:rPr>
                <w:rStyle w:val="Hyperlink"/>
                <w:rFonts w:ascii="Aptos" w:hAnsi="Aptos"/>
              </w:rPr>
              <w:t>Test Plan</w:t>
            </w:r>
            <w:r w:rsidR="00BF28CC" w:rsidRPr="003D5803">
              <w:rPr>
                <w:webHidden/>
              </w:rPr>
              <w:tab/>
            </w:r>
            <w:r w:rsidR="00BF28CC" w:rsidRPr="003D5803">
              <w:rPr>
                <w:webHidden/>
              </w:rPr>
              <w:fldChar w:fldCharType="begin"/>
            </w:r>
            <w:r w:rsidR="00BF28CC" w:rsidRPr="003D5803">
              <w:rPr>
                <w:webHidden/>
              </w:rPr>
              <w:instrText xml:space="preserve"> PAGEREF _Toc217737856 \h </w:instrText>
            </w:r>
            <w:r w:rsidR="00BF28CC" w:rsidRPr="003D5803">
              <w:rPr>
                <w:webHidden/>
              </w:rPr>
            </w:r>
            <w:r w:rsidR="00BF28CC" w:rsidRPr="003D5803">
              <w:rPr>
                <w:webHidden/>
              </w:rPr>
              <w:fldChar w:fldCharType="separate"/>
            </w:r>
            <w:r w:rsidR="00BF28CC" w:rsidRPr="003D5803">
              <w:rPr>
                <w:webHidden/>
              </w:rPr>
              <w:t>1</w:t>
            </w:r>
            <w:r w:rsidR="00BF28CC" w:rsidRPr="003D5803">
              <w:rPr>
                <w:webHidden/>
              </w:rPr>
              <w:fldChar w:fldCharType="end"/>
            </w:r>
          </w:hyperlink>
        </w:p>
        <w:p w14:paraId="424B9E80" w14:textId="00C7C327" w:rsidR="005B0942" w:rsidRPr="003D5803" w:rsidRDefault="005B0942" w:rsidP="00567852">
          <w:pPr>
            <w:jc w:val="center"/>
            <w:rPr>
              <w:rFonts w:ascii="Aptos" w:hAnsi="Aptos"/>
            </w:rPr>
          </w:pPr>
          <w:r w:rsidRPr="003D5803">
            <w:rPr>
              <w:rFonts w:ascii="Aptos" w:hAnsi="Aptos"/>
              <w:b/>
              <w:bCs/>
            </w:rPr>
            <w:fldChar w:fldCharType="end"/>
          </w:r>
        </w:p>
      </w:sdtContent>
    </w:sdt>
    <w:p w14:paraId="41D03AC6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789B1FDA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17093BBE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0079DA0A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067AF413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2528C294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2A19A064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6BEE26ED" w14:textId="77777777" w:rsidR="007442C1" w:rsidRPr="003D5803" w:rsidRDefault="007442C1" w:rsidP="0080217E">
      <w:pPr>
        <w:pStyle w:val="Heading1"/>
        <w:jc w:val="center"/>
        <w:rPr>
          <w:rFonts w:ascii="Aptos" w:hAnsi="Aptos"/>
          <w:sz w:val="48"/>
          <w:szCs w:val="36"/>
        </w:rPr>
      </w:pPr>
    </w:p>
    <w:p w14:paraId="4AD7DB37" w14:textId="342AE05D" w:rsidR="0080217E" w:rsidRPr="003D5803" w:rsidRDefault="0080217E" w:rsidP="0080217E">
      <w:pPr>
        <w:pStyle w:val="Heading1"/>
        <w:jc w:val="center"/>
        <w:rPr>
          <w:rFonts w:ascii="Aptos" w:hAnsi="Aptos"/>
          <w:sz w:val="48"/>
          <w:szCs w:val="36"/>
        </w:rPr>
      </w:pPr>
      <w:bookmarkStart w:id="0" w:name="_Toc217737856"/>
      <w:r w:rsidRPr="003D5803">
        <w:rPr>
          <w:rFonts w:ascii="Aptos" w:hAnsi="Aptos"/>
          <w:sz w:val="48"/>
          <w:szCs w:val="36"/>
        </w:rPr>
        <w:t>Test Plan</w:t>
      </w:r>
      <w:bookmarkEnd w:id="0"/>
    </w:p>
    <w:p w14:paraId="6CDE4564" w14:textId="77777777" w:rsidR="00763441" w:rsidRPr="003D5803" w:rsidRDefault="000C6641" w:rsidP="00763441">
      <w:pPr>
        <w:rPr>
          <w:rFonts w:ascii="Aptos" w:eastAsiaTheme="majorEastAsia" w:hAnsi="Aptos" w:cstheme="majorBidi"/>
          <w:caps/>
          <w:sz w:val="26"/>
        </w:rPr>
      </w:pPr>
      <w:r w:rsidRPr="003D5803">
        <w:rPr>
          <w:rFonts w:ascii="Aptos" w:hAnsi="Aptos"/>
        </w:rPr>
        <w:br w:type="page"/>
      </w:r>
    </w:p>
    <w:tbl>
      <w:tblPr>
        <w:tblStyle w:val="TableGrid2"/>
        <w:tblpPr w:leftFromText="180" w:rightFromText="180" w:horzAnchor="margin" w:tblpXSpec="center" w:tblpY="-1728"/>
        <w:tblW w:w="30381" w:type="dxa"/>
        <w:tblLook w:val="04A0" w:firstRow="1" w:lastRow="0" w:firstColumn="1" w:lastColumn="0" w:noHBand="0" w:noVBand="1"/>
      </w:tblPr>
      <w:tblGrid>
        <w:gridCol w:w="610"/>
        <w:gridCol w:w="1484"/>
        <w:gridCol w:w="1004"/>
        <w:gridCol w:w="1582"/>
        <w:gridCol w:w="10286"/>
        <w:gridCol w:w="2280"/>
        <w:gridCol w:w="11856"/>
        <w:gridCol w:w="1279"/>
      </w:tblGrid>
      <w:tr w:rsidR="00F200E5" w:rsidRPr="003D5803" w14:paraId="5DFF7843" w14:textId="77777777" w:rsidTr="007B3692">
        <w:tc>
          <w:tcPr>
            <w:tcW w:w="653" w:type="dxa"/>
          </w:tcPr>
          <w:p w14:paraId="2618FCE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TEST ID</w:t>
            </w:r>
          </w:p>
        </w:tc>
        <w:tc>
          <w:tcPr>
            <w:tcW w:w="1551" w:type="dxa"/>
          </w:tcPr>
          <w:p w14:paraId="27AAC8D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Requirement</w:t>
            </w:r>
          </w:p>
        </w:tc>
        <w:tc>
          <w:tcPr>
            <w:tcW w:w="1081" w:type="dxa"/>
          </w:tcPr>
          <w:p w14:paraId="5DE8A0C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test type</w:t>
            </w:r>
          </w:p>
        </w:tc>
        <w:tc>
          <w:tcPr>
            <w:tcW w:w="1630" w:type="dxa"/>
          </w:tcPr>
          <w:p w14:paraId="406D9C2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test description</w:t>
            </w:r>
          </w:p>
        </w:tc>
        <w:tc>
          <w:tcPr>
            <w:tcW w:w="6987" w:type="dxa"/>
          </w:tcPr>
          <w:p w14:paraId="480B9F0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input</w:t>
            </w:r>
          </w:p>
        </w:tc>
        <w:tc>
          <w:tcPr>
            <w:tcW w:w="5891" w:type="dxa"/>
          </w:tcPr>
          <w:p w14:paraId="00E02E0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expected output</w:t>
            </w:r>
          </w:p>
        </w:tc>
        <w:tc>
          <w:tcPr>
            <w:tcW w:w="11856" w:type="dxa"/>
          </w:tcPr>
          <w:p w14:paraId="33537B2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result</w:t>
            </w:r>
          </w:p>
        </w:tc>
        <w:tc>
          <w:tcPr>
            <w:tcW w:w="732" w:type="dxa"/>
          </w:tcPr>
          <w:p w14:paraId="24A80CC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b/>
                <w:sz w:val="20"/>
              </w:rPr>
              <w:t>notes</w:t>
            </w:r>
          </w:p>
        </w:tc>
      </w:tr>
      <w:tr w:rsidR="00F200E5" w:rsidRPr="003D5803" w14:paraId="49582131" w14:textId="77777777" w:rsidTr="007B3692">
        <w:tc>
          <w:tcPr>
            <w:tcW w:w="653" w:type="dxa"/>
          </w:tcPr>
          <w:p w14:paraId="2CB5807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</w:t>
            </w:r>
          </w:p>
        </w:tc>
        <w:tc>
          <w:tcPr>
            <w:tcW w:w="1551" w:type="dxa"/>
          </w:tcPr>
          <w:p w14:paraId="4A0F0AF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081" w:type="dxa"/>
          </w:tcPr>
          <w:p w14:paraId="3E253BA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56DD11B" w14:textId="52980F42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Create a Food Item </w:t>
            </w:r>
          </w:p>
        </w:tc>
        <w:tc>
          <w:tcPr>
            <w:tcW w:w="6987" w:type="dxa"/>
          </w:tcPr>
          <w:p w14:paraId="50FBBA1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/api/PostFoodItem</w:t>
            </w:r>
            <w:r w:rsidRPr="003D5803">
              <w:rPr>
                <w:rFonts w:ascii="Aptos" w:hAnsi="Aptos" w:cs="Times New Roman"/>
                <w:sz w:val="20"/>
              </w:rPr>
              <w:br/>
              <w:t>Body: {"itemName":"Chicken Curry","description":"Mild curry","unitPrice":6.50}</w:t>
            </w:r>
          </w:p>
        </w:tc>
        <w:tc>
          <w:tcPr>
            <w:tcW w:w="5891" w:type="dxa"/>
          </w:tcPr>
          <w:p w14:paraId="641E266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201/200; response includes foodItemId; item persists</w:t>
            </w:r>
          </w:p>
        </w:tc>
        <w:tc>
          <w:tcPr>
            <w:tcW w:w="11856" w:type="dxa"/>
          </w:tcPr>
          <w:p w14:paraId="73B3D312" w14:textId="791AC821" w:rsidR="00763441" w:rsidRPr="003D5803" w:rsidRDefault="00BD2715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137C9540" wp14:editId="40DFE62A">
                  <wp:extent cx="1774571" cy="792480"/>
                  <wp:effectExtent l="0" t="0" r="0" b="7620"/>
                  <wp:docPr id="90556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5664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6813" cy="797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4B54656" w14:textId="513C17A1" w:rsidR="00763441" w:rsidRPr="003D5803" w:rsidRDefault="000D67C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AFE8EBF" w14:textId="77777777" w:rsidTr="007B3692">
        <w:tc>
          <w:tcPr>
            <w:tcW w:w="653" w:type="dxa"/>
          </w:tcPr>
          <w:p w14:paraId="54FE275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</w:t>
            </w:r>
          </w:p>
        </w:tc>
        <w:tc>
          <w:tcPr>
            <w:tcW w:w="1551" w:type="dxa"/>
          </w:tcPr>
          <w:p w14:paraId="353947C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081" w:type="dxa"/>
          </w:tcPr>
          <w:p w14:paraId="7184203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4D5E12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Food Items</w:t>
            </w:r>
          </w:p>
        </w:tc>
        <w:tc>
          <w:tcPr>
            <w:tcW w:w="6987" w:type="dxa"/>
          </w:tcPr>
          <w:p w14:paraId="4C2AC3DF" w14:textId="77777777" w:rsidR="00763441" w:rsidRPr="003D5803" w:rsidRDefault="00763441" w:rsidP="00763441">
            <w:pPr>
              <w:rPr>
                <w:rFonts w:ascii="Aptos" w:hAnsi="Aptos" w:cs="Times New Roman"/>
                <w:vanish/>
              </w:rPr>
            </w:pPr>
            <w:r w:rsidRPr="003D5803">
              <w:rPr>
                <w:rFonts w:ascii="Aptos" w:hAnsi="Aptos" w:cs="Times New Roman"/>
                <w:sz w:val="20"/>
              </w:rPr>
              <w:t>GET /api/FoodItems</w:t>
            </w:r>
          </w:p>
        </w:tc>
        <w:tc>
          <w:tcPr>
            <w:tcW w:w="5891" w:type="dxa"/>
          </w:tcPr>
          <w:p w14:paraId="1FA918D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200; returns list including new item</w:t>
            </w:r>
          </w:p>
        </w:tc>
        <w:tc>
          <w:tcPr>
            <w:tcW w:w="11856" w:type="dxa"/>
          </w:tcPr>
          <w:p w14:paraId="352B510B" w14:textId="269D91B8" w:rsidR="00763441" w:rsidRPr="003D5803" w:rsidRDefault="00561179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05EBFFD6" wp14:editId="01C1F72C">
                  <wp:extent cx="6473495" cy="2004060"/>
                  <wp:effectExtent l="0" t="0" r="3810" b="0"/>
                  <wp:docPr id="417805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8054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1545" cy="2012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9D0D169" w14:textId="54049628" w:rsidR="00763441" w:rsidRPr="003D5803" w:rsidRDefault="0036255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11CA505E" w14:textId="77777777" w:rsidTr="007B3692">
        <w:tc>
          <w:tcPr>
            <w:tcW w:w="653" w:type="dxa"/>
          </w:tcPr>
          <w:p w14:paraId="52B71AE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</w:t>
            </w:r>
          </w:p>
        </w:tc>
        <w:tc>
          <w:tcPr>
            <w:tcW w:w="1551" w:type="dxa"/>
          </w:tcPr>
          <w:p w14:paraId="5590619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081" w:type="dxa"/>
          </w:tcPr>
          <w:p w14:paraId="1EFBDA5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EF4B75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 Food Item</w:t>
            </w:r>
          </w:p>
        </w:tc>
        <w:tc>
          <w:tcPr>
            <w:tcW w:w="6987" w:type="dxa"/>
          </w:tcPr>
          <w:p w14:paraId="4D2B509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PUT /api/PutFoodItem/{foodItemId}</w:t>
            </w:r>
            <w:r w:rsidRPr="003D5803">
              <w:rPr>
                <w:rFonts w:ascii="Aptos" w:hAnsi="Aptos" w:cs="Times New Roman"/>
                <w:sz w:val="20"/>
              </w:rPr>
              <w:br/>
              <w:t>Body: {"foodItemId":&lt;id&gt;,"itemName":"Chicken Curry","description":"Spicy curry","unitPrice":7.00}</w:t>
            </w:r>
          </w:p>
        </w:tc>
        <w:tc>
          <w:tcPr>
            <w:tcW w:w="5891" w:type="dxa"/>
          </w:tcPr>
          <w:p w14:paraId="11C06B1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shows updated values</w:t>
            </w:r>
          </w:p>
        </w:tc>
        <w:tc>
          <w:tcPr>
            <w:tcW w:w="11856" w:type="dxa"/>
          </w:tcPr>
          <w:p w14:paraId="1DD9BD02" w14:textId="2682F303" w:rsidR="00763441" w:rsidRPr="003D5803" w:rsidRDefault="00F558C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6BE3E0A2" wp14:editId="217FB3D8">
                  <wp:extent cx="2171700" cy="2390328"/>
                  <wp:effectExtent l="0" t="0" r="0" b="0"/>
                  <wp:docPr id="425982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9820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026" cy="2393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66CED" w:rsidRPr="003D5803">
              <w:rPr>
                <w:rFonts w:ascii="Aptos" w:hAnsi="Aptos" w:cs="Times New Roman"/>
              </w:rPr>
              <w:drawing>
                <wp:inline distT="0" distB="0" distL="0" distR="0" wp14:anchorId="08B17D74" wp14:editId="1C2689EF">
                  <wp:extent cx="2560542" cy="1013548"/>
                  <wp:effectExtent l="0" t="0" r="0" b="0"/>
                  <wp:docPr id="497124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1247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542" cy="1013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4534B32B" w14:textId="49DA8F93" w:rsidR="00763441" w:rsidRPr="003D5803" w:rsidRDefault="0036255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44B82789" w14:textId="77777777" w:rsidTr="007B3692">
        <w:tc>
          <w:tcPr>
            <w:tcW w:w="653" w:type="dxa"/>
          </w:tcPr>
          <w:p w14:paraId="1979CE2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</w:t>
            </w:r>
          </w:p>
        </w:tc>
        <w:tc>
          <w:tcPr>
            <w:tcW w:w="1551" w:type="dxa"/>
          </w:tcPr>
          <w:p w14:paraId="70E6D49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food items - see the ERD above for details;</w:t>
            </w:r>
          </w:p>
        </w:tc>
        <w:tc>
          <w:tcPr>
            <w:tcW w:w="1081" w:type="dxa"/>
          </w:tcPr>
          <w:p w14:paraId="6276423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DD78CB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a Food Item</w:t>
            </w:r>
          </w:p>
        </w:tc>
        <w:tc>
          <w:tcPr>
            <w:tcW w:w="6987" w:type="dxa"/>
          </w:tcPr>
          <w:p w14:paraId="013DA2D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/api/DeleteFoodItem/{foodItemId}</w:t>
            </w:r>
          </w:p>
        </w:tc>
        <w:tc>
          <w:tcPr>
            <w:tcW w:w="5891" w:type="dxa"/>
          </w:tcPr>
          <w:p w14:paraId="349DF19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by id returns 404</w:t>
            </w:r>
          </w:p>
        </w:tc>
        <w:tc>
          <w:tcPr>
            <w:tcW w:w="11856" w:type="dxa"/>
          </w:tcPr>
          <w:p w14:paraId="2A4A30FC" w14:textId="51A2877E" w:rsidR="00763441" w:rsidRPr="003D5803" w:rsidRDefault="008674D6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5572F60B" wp14:editId="3655F0B8">
                  <wp:extent cx="2118544" cy="1310754"/>
                  <wp:effectExtent l="0" t="0" r="0" b="3810"/>
                  <wp:docPr id="26197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9722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544" cy="1310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35058" w:rsidRPr="003D5803">
              <w:rPr>
                <w:rFonts w:ascii="Aptos" w:hAnsi="Aptos" w:cs="Times New Roman"/>
              </w:rPr>
              <w:drawing>
                <wp:inline distT="0" distB="0" distL="0" distR="0" wp14:anchorId="6334DEAA" wp14:editId="7E4EFD31">
                  <wp:extent cx="4046571" cy="1386960"/>
                  <wp:effectExtent l="0" t="0" r="0" b="3810"/>
                  <wp:docPr id="936441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4179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6571" cy="138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B45ED93" w14:textId="4EC8CDB4" w:rsidR="00763441" w:rsidRPr="003D5803" w:rsidRDefault="0033417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76CB6023" w14:textId="77777777" w:rsidTr="007B3692">
        <w:tc>
          <w:tcPr>
            <w:tcW w:w="653" w:type="dxa"/>
          </w:tcPr>
          <w:p w14:paraId="67D1900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5</w:t>
            </w:r>
          </w:p>
        </w:tc>
        <w:tc>
          <w:tcPr>
            <w:tcW w:w="1551" w:type="dxa"/>
          </w:tcPr>
          <w:p w14:paraId="6D90486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081" w:type="dxa"/>
          </w:tcPr>
          <w:p w14:paraId="5336265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F69440C" w14:textId="1E6F850F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Create a Menu </w:t>
            </w:r>
          </w:p>
        </w:tc>
        <w:tc>
          <w:tcPr>
            <w:tcW w:w="6987" w:type="dxa"/>
          </w:tcPr>
          <w:p w14:paraId="646470E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/api/PostMenu</w:t>
            </w:r>
            <w:r w:rsidRPr="003D5803">
              <w:rPr>
                <w:rFonts w:ascii="Aptos" w:hAnsi="Aptos" w:cs="Times New Roman"/>
                <w:sz w:val="20"/>
              </w:rPr>
              <w:br/>
              <w:t>Body: {"menuName":"Standard Buffet"}</w:t>
            </w:r>
          </w:p>
        </w:tc>
        <w:tc>
          <w:tcPr>
            <w:tcW w:w="5891" w:type="dxa"/>
          </w:tcPr>
          <w:p w14:paraId="7C4C210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201/200; response includes menuId; menu persists</w:t>
            </w:r>
          </w:p>
        </w:tc>
        <w:tc>
          <w:tcPr>
            <w:tcW w:w="11856" w:type="dxa"/>
          </w:tcPr>
          <w:p w14:paraId="0F9B5ACA" w14:textId="1BC92C95" w:rsidR="00763441" w:rsidRPr="003D5803" w:rsidRDefault="00751B8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0FC00542" wp14:editId="54966022">
                  <wp:extent cx="3162574" cy="1181202"/>
                  <wp:effectExtent l="0" t="0" r="0" b="0"/>
                  <wp:docPr id="9621989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19898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1181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5F6C409" w14:textId="493BA382" w:rsidR="00763441" w:rsidRPr="003D5803" w:rsidRDefault="008A777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3277237" w14:textId="77777777" w:rsidTr="007B3692">
        <w:tc>
          <w:tcPr>
            <w:tcW w:w="653" w:type="dxa"/>
          </w:tcPr>
          <w:p w14:paraId="73341AD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6</w:t>
            </w:r>
          </w:p>
        </w:tc>
        <w:tc>
          <w:tcPr>
            <w:tcW w:w="1551" w:type="dxa"/>
          </w:tcPr>
          <w:p w14:paraId="30F7B61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081" w:type="dxa"/>
          </w:tcPr>
          <w:p w14:paraId="2A11DC3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0A3ACD0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Menus</w:t>
            </w:r>
          </w:p>
        </w:tc>
        <w:tc>
          <w:tcPr>
            <w:tcW w:w="6987" w:type="dxa"/>
          </w:tcPr>
          <w:p w14:paraId="0CD765B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GET /api/GetMenu</w:t>
            </w:r>
          </w:p>
        </w:tc>
        <w:tc>
          <w:tcPr>
            <w:tcW w:w="5891" w:type="dxa"/>
          </w:tcPr>
          <w:p w14:paraId="3E66333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200; returns list of menus</w:t>
            </w:r>
          </w:p>
        </w:tc>
        <w:tc>
          <w:tcPr>
            <w:tcW w:w="11856" w:type="dxa"/>
          </w:tcPr>
          <w:p w14:paraId="71C68F20" w14:textId="723CF8A8" w:rsidR="00763441" w:rsidRPr="003D5803" w:rsidRDefault="004B6AB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281C2F22" wp14:editId="5C48E69E">
                  <wp:extent cx="2370025" cy="3825572"/>
                  <wp:effectExtent l="0" t="0" r="0" b="3810"/>
                  <wp:docPr id="620521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5217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025" cy="3825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696DC4E5" w14:textId="71358798" w:rsidR="00763441" w:rsidRPr="003D5803" w:rsidRDefault="008A777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2722E371" w14:textId="77777777" w:rsidTr="007B3692">
        <w:tc>
          <w:tcPr>
            <w:tcW w:w="653" w:type="dxa"/>
          </w:tcPr>
          <w:p w14:paraId="0B55667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7</w:t>
            </w:r>
          </w:p>
        </w:tc>
        <w:tc>
          <w:tcPr>
            <w:tcW w:w="1551" w:type="dxa"/>
          </w:tcPr>
          <w:p w14:paraId="6648F62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081" w:type="dxa"/>
          </w:tcPr>
          <w:p w14:paraId="18188AA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008C7AB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 Menu</w:t>
            </w:r>
          </w:p>
        </w:tc>
        <w:tc>
          <w:tcPr>
            <w:tcW w:w="6987" w:type="dxa"/>
          </w:tcPr>
          <w:p w14:paraId="284BB77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PUT /api/PutMenu/{menuId}</w:t>
            </w:r>
            <w:r w:rsidRPr="003D5803">
              <w:rPr>
                <w:rFonts w:ascii="Aptos" w:hAnsi="Aptos" w:cs="Times New Roman"/>
                <w:sz w:val="20"/>
              </w:rPr>
              <w:br/>
              <w:t>Body: {"menuId":&lt;id&gt;,"menuName":"Premium Buffet"}</w:t>
            </w:r>
          </w:p>
        </w:tc>
        <w:tc>
          <w:tcPr>
            <w:tcW w:w="5891" w:type="dxa"/>
          </w:tcPr>
          <w:p w14:paraId="7BC9F79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shows updated values</w:t>
            </w:r>
          </w:p>
        </w:tc>
        <w:tc>
          <w:tcPr>
            <w:tcW w:w="11856" w:type="dxa"/>
          </w:tcPr>
          <w:p w14:paraId="0E2B68E2" w14:textId="12FBA0D1" w:rsidR="00763441" w:rsidRPr="003D5803" w:rsidRDefault="00080EC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263F1CE6" wp14:editId="5E447560">
                  <wp:extent cx="3368332" cy="3444538"/>
                  <wp:effectExtent l="0" t="0" r="3810" b="3810"/>
                  <wp:docPr id="1152269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2696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332" cy="3444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0674C" w:rsidRPr="003D5803">
              <w:rPr>
                <w:rFonts w:ascii="Aptos" w:hAnsi="Aptos" w:cs="Times New Roman"/>
              </w:rPr>
              <w:drawing>
                <wp:inline distT="0" distB="0" distL="0" distR="0" wp14:anchorId="5A553343" wp14:editId="119C7A2B">
                  <wp:extent cx="1928027" cy="685859"/>
                  <wp:effectExtent l="0" t="0" r="0" b="0"/>
                  <wp:docPr id="916207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0722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027" cy="685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326350E3" w14:textId="5599A87C" w:rsidR="00763441" w:rsidRPr="003D5803" w:rsidRDefault="008A777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53242C96" w14:textId="77777777" w:rsidTr="007B3692">
        <w:tc>
          <w:tcPr>
            <w:tcW w:w="653" w:type="dxa"/>
          </w:tcPr>
          <w:p w14:paraId="007C2AC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8</w:t>
            </w:r>
          </w:p>
        </w:tc>
        <w:tc>
          <w:tcPr>
            <w:tcW w:w="1551" w:type="dxa"/>
          </w:tcPr>
          <w:p w14:paraId="368143F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create, edit, delete and list the details of food Menus - see the ERD above for details;</w:t>
            </w:r>
          </w:p>
        </w:tc>
        <w:tc>
          <w:tcPr>
            <w:tcW w:w="1081" w:type="dxa"/>
          </w:tcPr>
          <w:p w14:paraId="181965B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1604D5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a Menu</w:t>
            </w:r>
          </w:p>
        </w:tc>
        <w:tc>
          <w:tcPr>
            <w:tcW w:w="6987" w:type="dxa"/>
          </w:tcPr>
          <w:p w14:paraId="0683C2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/api/DeleteMenu/{menuId}</w:t>
            </w:r>
          </w:p>
        </w:tc>
        <w:tc>
          <w:tcPr>
            <w:tcW w:w="5891" w:type="dxa"/>
          </w:tcPr>
          <w:p w14:paraId="07B620B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by id returns 404</w:t>
            </w:r>
          </w:p>
        </w:tc>
        <w:tc>
          <w:tcPr>
            <w:tcW w:w="11856" w:type="dxa"/>
          </w:tcPr>
          <w:p w14:paraId="7112C8FA" w14:textId="633377A4" w:rsidR="00763441" w:rsidRPr="003D5803" w:rsidRDefault="00CD1C19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4881CC62" wp14:editId="696E351A">
                  <wp:extent cx="7385800" cy="958999"/>
                  <wp:effectExtent l="0" t="0" r="5715" b="0"/>
                  <wp:docPr id="2082727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7273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1932" cy="964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8B5023F" w14:textId="64C01F7C" w:rsidR="00763441" w:rsidRPr="003D5803" w:rsidRDefault="005342B6" w:rsidP="00763441">
            <w:pPr>
              <w:rPr>
                <w:rFonts w:ascii="Aptos" w:hAnsi="Aptos" w:cs="Times New Roman"/>
                <w:highlight w:val="yellow"/>
              </w:rPr>
            </w:pPr>
            <w:r w:rsidRPr="003D5803">
              <w:rPr>
                <w:rFonts w:ascii="Aptos" w:hAnsi="Aptos" w:cs="Times New Roman"/>
                <w:highlight w:val="yellow"/>
              </w:rPr>
              <w:t>Unintended behaviour – a database update error occurred.</w:t>
            </w:r>
          </w:p>
        </w:tc>
      </w:tr>
      <w:tr w:rsidR="00F200E5" w:rsidRPr="003D5803" w14:paraId="7022E636" w14:textId="77777777" w:rsidTr="007B3692">
        <w:tc>
          <w:tcPr>
            <w:tcW w:w="653" w:type="dxa"/>
          </w:tcPr>
          <w:p w14:paraId="2DCF608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9</w:t>
            </w:r>
          </w:p>
        </w:tc>
        <w:tc>
          <w:tcPr>
            <w:tcW w:w="1551" w:type="dxa"/>
          </w:tcPr>
          <w:p w14:paraId="07B6829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add and remove a food item from a menu - see the ERD above for details;</w:t>
            </w:r>
          </w:p>
        </w:tc>
        <w:tc>
          <w:tcPr>
            <w:tcW w:w="1081" w:type="dxa"/>
          </w:tcPr>
          <w:p w14:paraId="7FBDB8F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C6EE10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Add Food Item to Menu</w:t>
            </w:r>
          </w:p>
        </w:tc>
        <w:tc>
          <w:tcPr>
            <w:tcW w:w="6987" w:type="dxa"/>
          </w:tcPr>
          <w:p w14:paraId="34BCCEC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/api/PostMenuFoodItem</w:t>
            </w:r>
            <w:r w:rsidRPr="003D5803">
              <w:rPr>
                <w:rFonts w:ascii="Aptos" w:hAnsi="Aptos" w:cs="Times New Roman"/>
                <w:sz w:val="20"/>
              </w:rPr>
              <w:br/>
              <w:t>Body: {"menuId":&lt;menuId&gt;,"foodItemId":&lt;foodItemId&gt;}</w:t>
            </w:r>
          </w:p>
        </w:tc>
        <w:tc>
          <w:tcPr>
            <w:tcW w:w="5891" w:type="dxa"/>
          </w:tcPr>
          <w:p w14:paraId="4A56337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201/200; association created</w:t>
            </w:r>
          </w:p>
        </w:tc>
        <w:tc>
          <w:tcPr>
            <w:tcW w:w="11856" w:type="dxa"/>
          </w:tcPr>
          <w:p w14:paraId="680211E8" w14:textId="21D46342" w:rsidR="00763441" w:rsidRPr="003D5803" w:rsidRDefault="005136F0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6BF09CD6" wp14:editId="08BDB0FC">
                  <wp:extent cx="2263336" cy="1005927"/>
                  <wp:effectExtent l="0" t="0" r="3810" b="3810"/>
                  <wp:docPr id="178827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2799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1005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3275E6C5" w14:textId="065150CA" w:rsidR="00763441" w:rsidRPr="003D5803" w:rsidRDefault="00C96AD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8627C3D" w14:textId="77777777" w:rsidTr="007B3692">
        <w:tc>
          <w:tcPr>
            <w:tcW w:w="653" w:type="dxa"/>
          </w:tcPr>
          <w:p w14:paraId="05E68CD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10</w:t>
            </w:r>
          </w:p>
        </w:tc>
        <w:tc>
          <w:tcPr>
            <w:tcW w:w="1551" w:type="dxa"/>
          </w:tcPr>
          <w:p w14:paraId="78B7062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add and remove a food item from a menu - see the ERD above for details;</w:t>
            </w:r>
          </w:p>
        </w:tc>
        <w:tc>
          <w:tcPr>
            <w:tcW w:w="1081" w:type="dxa"/>
          </w:tcPr>
          <w:p w14:paraId="2074CAE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B99091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Remove Food Item from Menu</w:t>
            </w:r>
          </w:p>
        </w:tc>
        <w:tc>
          <w:tcPr>
            <w:tcW w:w="6987" w:type="dxa"/>
          </w:tcPr>
          <w:p w14:paraId="78FF676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/api/DeleteMenuFoodItem/{menuId}/{foodItemId}</w:t>
            </w:r>
          </w:p>
        </w:tc>
        <w:tc>
          <w:tcPr>
            <w:tcW w:w="5891" w:type="dxa"/>
          </w:tcPr>
          <w:p w14:paraId="792F2B1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association removed</w:t>
            </w:r>
          </w:p>
        </w:tc>
        <w:tc>
          <w:tcPr>
            <w:tcW w:w="11856" w:type="dxa"/>
          </w:tcPr>
          <w:p w14:paraId="21950C9D" w14:textId="2AAFAF26" w:rsidR="00763441" w:rsidRPr="003D5803" w:rsidRDefault="005076F5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30DF0FA9" wp14:editId="78688B7A">
                  <wp:extent cx="2133785" cy="1104996"/>
                  <wp:effectExtent l="0" t="0" r="0" b="0"/>
                  <wp:docPr id="1175798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798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785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6E11B53B" w14:textId="706E0918" w:rsidR="00763441" w:rsidRPr="003D5803" w:rsidRDefault="005076F5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5B49BFDD" w14:textId="77777777" w:rsidTr="007B3692">
        <w:tc>
          <w:tcPr>
            <w:tcW w:w="653" w:type="dxa"/>
          </w:tcPr>
          <w:p w14:paraId="354507E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11</w:t>
            </w:r>
          </w:p>
        </w:tc>
        <w:tc>
          <w:tcPr>
            <w:tcW w:w="1551" w:type="dxa"/>
          </w:tcPr>
          <w:p w14:paraId="344CF74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book, edit and cancel Food for an Event - see the ERD above for details.  The service should return the FoodBookingId as confirmation of the booking;</w:t>
            </w:r>
          </w:p>
        </w:tc>
        <w:tc>
          <w:tcPr>
            <w:tcW w:w="1081" w:type="dxa"/>
          </w:tcPr>
          <w:p w14:paraId="07B7D1F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31FDA7E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 Food for an Event and confirm FoodBookingId returned</w:t>
            </w:r>
          </w:p>
        </w:tc>
        <w:tc>
          <w:tcPr>
            <w:tcW w:w="6987" w:type="dxa"/>
          </w:tcPr>
          <w:p w14:paraId="6B1FEA5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POST /api/FoodBookings</w:t>
            </w:r>
            <w:r w:rsidRPr="003D5803">
              <w:rPr>
                <w:rFonts w:ascii="Aptos" w:hAnsi="Aptos" w:cs="Times New Roman"/>
                <w:sz w:val="20"/>
              </w:rPr>
              <w:br/>
              <w:t>Body: {"eventId":&lt;existingEventId&gt;,"menuId":&lt;menuId&gt;,"numberOfGuests":50,"clientReferenceId":12345}</w:t>
            </w:r>
          </w:p>
        </w:tc>
        <w:tc>
          <w:tcPr>
            <w:tcW w:w="5891" w:type="dxa"/>
          </w:tcPr>
          <w:p w14:paraId="426EE5A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201; response includes foodBookingId confirmation</w:t>
            </w:r>
          </w:p>
        </w:tc>
        <w:tc>
          <w:tcPr>
            <w:tcW w:w="11856" w:type="dxa"/>
          </w:tcPr>
          <w:p w14:paraId="336BFE12" w14:textId="15FE805E" w:rsidR="00763441" w:rsidRPr="003D5803" w:rsidRDefault="00497F5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5F8F54B6" wp14:editId="18B1BDA9">
                  <wp:extent cx="2781541" cy="1272650"/>
                  <wp:effectExtent l="0" t="0" r="0" b="3810"/>
                  <wp:docPr id="543687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68753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541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0FED54D" w14:textId="23EB4CF0" w:rsidR="00763441" w:rsidRPr="003D5803" w:rsidRDefault="00497F58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2F572691" w14:textId="77777777" w:rsidTr="007B3692">
        <w:tc>
          <w:tcPr>
            <w:tcW w:w="653" w:type="dxa"/>
          </w:tcPr>
          <w:p w14:paraId="375279C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12</w:t>
            </w:r>
          </w:p>
        </w:tc>
        <w:tc>
          <w:tcPr>
            <w:tcW w:w="1551" w:type="dxa"/>
          </w:tcPr>
          <w:p w14:paraId="7216576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book, edit and cancel Food for an Event - see the ERD above for details.  The service should return the FoodBookingId as confirmation of the booking;</w:t>
            </w:r>
          </w:p>
        </w:tc>
        <w:tc>
          <w:tcPr>
            <w:tcW w:w="1081" w:type="dxa"/>
          </w:tcPr>
          <w:p w14:paraId="5E23E64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246264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Food Booking for an Event</w:t>
            </w:r>
          </w:p>
        </w:tc>
        <w:tc>
          <w:tcPr>
            <w:tcW w:w="6987" w:type="dxa"/>
          </w:tcPr>
          <w:p w14:paraId="7838697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PUT /api/FoodBookings/{foodBookingId}</w:t>
            </w:r>
            <w:r w:rsidRPr="003D5803">
              <w:rPr>
                <w:rFonts w:ascii="Aptos" w:hAnsi="Aptos" w:cs="Times New Roman"/>
                <w:sz w:val="20"/>
              </w:rPr>
              <w:br/>
              <w:t>Body: {"foodBookingId":&lt;id&gt;,"eventId":&lt;existingEventId&gt;,"menuId":&lt;menuId2&gt;,"numberOfGuests":60,"clientReferenceId":12345}</w:t>
            </w:r>
          </w:p>
        </w:tc>
        <w:tc>
          <w:tcPr>
            <w:tcW w:w="5891" w:type="dxa"/>
          </w:tcPr>
          <w:p w14:paraId="27338A2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shows updated values</w:t>
            </w:r>
          </w:p>
        </w:tc>
        <w:tc>
          <w:tcPr>
            <w:tcW w:w="11856" w:type="dxa"/>
          </w:tcPr>
          <w:p w14:paraId="7F478E05" w14:textId="60A63AFD" w:rsidR="00763441" w:rsidRPr="003D5803" w:rsidRDefault="004569BE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4FA18A50" wp14:editId="0344117B">
                  <wp:extent cx="2339543" cy="1082134"/>
                  <wp:effectExtent l="0" t="0" r="3810" b="3810"/>
                  <wp:docPr id="472418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4184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543" cy="1082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32DC" w:rsidRPr="003D5803">
              <w:rPr>
                <w:rFonts w:ascii="Aptos" w:hAnsi="Aptos" w:cs="Times New Roman"/>
              </w:rPr>
              <w:drawing>
                <wp:inline distT="0" distB="0" distL="0" distR="0" wp14:anchorId="6431F84A" wp14:editId="6C0F1CCD">
                  <wp:extent cx="1844200" cy="937341"/>
                  <wp:effectExtent l="0" t="0" r="3810" b="0"/>
                  <wp:docPr id="1076656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5680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200" cy="937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7205B30" w14:textId="3D2037C7" w:rsidR="00763441" w:rsidRPr="003D5803" w:rsidRDefault="00D03AF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7065E1E7" w14:textId="77777777" w:rsidTr="007B3692">
        <w:tc>
          <w:tcPr>
            <w:tcW w:w="653" w:type="dxa"/>
          </w:tcPr>
          <w:p w14:paraId="3D6F525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13</w:t>
            </w:r>
          </w:p>
        </w:tc>
        <w:tc>
          <w:tcPr>
            <w:tcW w:w="1551" w:type="dxa"/>
          </w:tcPr>
          <w:p w14:paraId="72B64F8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Web Services (Apex.Catering) to book, edit and cancel Food for an Event - see the ERD above for details.  The service should return the FoodBookingId as confirmation of the booking;</w:t>
            </w:r>
          </w:p>
        </w:tc>
        <w:tc>
          <w:tcPr>
            <w:tcW w:w="1081" w:type="dxa"/>
          </w:tcPr>
          <w:p w14:paraId="5717022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8B99C7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Food Booking for an Event</w:t>
            </w:r>
          </w:p>
        </w:tc>
        <w:tc>
          <w:tcPr>
            <w:tcW w:w="6987" w:type="dxa"/>
          </w:tcPr>
          <w:p w14:paraId="73B400A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DELETE /api/FoodBookings/{foodBookingId}</w:t>
            </w:r>
          </w:p>
        </w:tc>
        <w:tc>
          <w:tcPr>
            <w:tcW w:w="5891" w:type="dxa"/>
          </w:tcPr>
          <w:p w14:paraId="5B890F4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204/200; subsequent GET returns 404 (or shows cancelled if implemented)</w:t>
            </w:r>
          </w:p>
        </w:tc>
        <w:tc>
          <w:tcPr>
            <w:tcW w:w="11856" w:type="dxa"/>
          </w:tcPr>
          <w:p w14:paraId="341D160D" w14:textId="747E006A" w:rsidR="00763441" w:rsidRPr="003D5803" w:rsidRDefault="00C449A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1A353AA5" wp14:editId="07177D66">
                  <wp:extent cx="2293819" cy="1120237"/>
                  <wp:effectExtent l="0" t="0" r="0" b="3810"/>
                  <wp:docPr id="2080407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0792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819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2555B" w:rsidRPr="003D5803">
              <w:rPr>
                <w:rFonts w:ascii="Aptos" w:hAnsi="Aptos" w:cs="Times New Roman"/>
              </w:rPr>
              <w:drawing>
                <wp:inline distT="0" distB="0" distL="0" distR="0" wp14:anchorId="20E2CE42" wp14:editId="380F753F">
                  <wp:extent cx="4397121" cy="1303133"/>
                  <wp:effectExtent l="0" t="0" r="3810" b="0"/>
                  <wp:docPr id="599200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2005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121" cy="13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AE3CE15" w14:textId="0552DB38" w:rsidR="00763441" w:rsidRPr="003D5803" w:rsidRDefault="00C449A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45456730" w14:textId="77777777" w:rsidTr="007B3692">
        <w:tc>
          <w:tcPr>
            <w:tcW w:w="653" w:type="dxa"/>
          </w:tcPr>
          <w:p w14:paraId="0F9858C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14</w:t>
            </w:r>
          </w:p>
        </w:tc>
        <w:tc>
          <w:tcPr>
            <w:tcW w:w="1551" w:type="dxa"/>
          </w:tcPr>
          <w:p w14:paraId="629369F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Event, specifying as a minimum its title, date and EventType;</w:t>
            </w:r>
          </w:p>
        </w:tc>
        <w:tc>
          <w:tcPr>
            <w:tcW w:w="1081" w:type="dxa"/>
          </w:tcPr>
          <w:p w14:paraId="4C54289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3A684EB" w14:textId="201C2C50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</w:t>
            </w:r>
          </w:p>
        </w:tc>
        <w:tc>
          <w:tcPr>
            <w:tcW w:w="6987" w:type="dxa"/>
          </w:tcPr>
          <w:p w14:paraId="3646179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Title: Winter Gala</w:t>
            </w:r>
            <w:r w:rsidRPr="003D5803">
              <w:rPr>
                <w:rFonts w:ascii="Aptos" w:hAnsi="Aptos" w:cs="Times New Roman"/>
                <w:sz w:val="20"/>
              </w:rPr>
              <w:br/>
              <w:t>Date: 2026-01-15</w:t>
            </w:r>
            <w:r w:rsidRPr="003D5803">
              <w:rPr>
                <w:rFonts w:ascii="Aptos" w:hAnsi="Aptos" w:cs="Times New Roman"/>
                <w:sz w:val="20"/>
              </w:rPr>
              <w:br/>
              <w:t>EventType: Conference</w:t>
            </w:r>
            <w:r w:rsidRPr="003D5803">
              <w:rPr>
                <w:rFonts w:ascii="Aptos" w:hAnsi="Aptos" w:cs="Times New Roman"/>
                <w:sz w:val="20"/>
              </w:rPr>
              <w:br/>
              <w:t>Venue: select any available</w:t>
            </w:r>
          </w:p>
        </w:tc>
        <w:tc>
          <w:tcPr>
            <w:tcW w:w="5891" w:type="dxa"/>
          </w:tcPr>
          <w:p w14:paraId="3A02FA9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created; appears in Events list</w:t>
            </w:r>
          </w:p>
        </w:tc>
        <w:tc>
          <w:tcPr>
            <w:tcW w:w="11856" w:type="dxa"/>
          </w:tcPr>
          <w:p w14:paraId="741C03FB" w14:textId="77777777" w:rsidR="00763441" w:rsidRPr="003D5803" w:rsidRDefault="007F0C59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49D98F47" wp14:editId="1547DE3C">
                  <wp:extent cx="5791200" cy="1080700"/>
                  <wp:effectExtent l="0" t="0" r="0" b="5715"/>
                  <wp:docPr id="2035147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4775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078" cy="108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4D97D" w14:textId="2F75F2FA" w:rsidR="00AB77BB" w:rsidRPr="003D5803" w:rsidRDefault="00AB77B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5AF72BAC" wp14:editId="73B1EFCE">
                  <wp:extent cx="2446579" cy="2705100"/>
                  <wp:effectExtent l="0" t="0" r="0" b="0"/>
                  <wp:docPr id="1846125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12574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443" cy="270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15284756" w14:textId="15FE4E1A" w:rsidR="00763441" w:rsidRPr="003D5803" w:rsidRDefault="00F4426F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5AD5C128" w14:textId="77777777" w:rsidTr="007B3692">
        <w:tc>
          <w:tcPr>
            <w:tcW w:w="653" w:type="dxa"/>
          </w:tcPr>
          <w:p w14:paraId="1294781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15</w:t>
            </w:r>
          </w:p>
        </w:tc>
        <w:tc>
          <w:tcPr>
            <w:tcW w:w="1551" w:type="dxa"/>
          </w:tcPr>
          <w:p w14:paraId="64CF505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a new Event, specifying as a minimum its title, date and EventType;</w:t>
            </w:r>
          </w:p>
        </w:tc>
        <w:tc>
          <w:tcPr>
            <w:tcW w:w="1081" w:type="dxa"/>
          </w:tcPr>
          <w:p w14:paraId="004AC30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4F2787D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Event with missing required field(s)</w:t>
            </w:r>
          </w:p>
        </w:tc>
        <w:tc>
          <w:tcPr>
            <w:tcW w:w="6987" w:type="dxa"/>
          </w:tcPr>
          <w:p w14:paraId="3A93A08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Leave Title or Date or EventType blank</w:t>
            </w:r>
          </w:p>
        </w:tc>
        <w:tc>
          <w:tcPr>
            <w:tcW w:w="5891" w:type="dxa"/>
          </w:tcPr>
          <w:p w14:paraId="4C81ECE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Validation shown; event not created</w:t>
            </w:r>
          </w:p>
        </w:tc>
        <w:tc>
          <w:tcPr>
            <w:tcW w:w="11856" w:type="dxa"/>
          </w:tcPr>
          <w:p w14:paraId="2F69300F" w14:textId="1D49F4C8" w:rsidR="00763441" w:rsidRPr="003D5803" w:rsidRDefault="00A3537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39406A35" wp14:editId="27015578">
                  <wp:extent cx="2305050" cy="2001254"/>
                  <wp:effectExtent l="0" t="0" r="0" b="0"/>
                  <wp:docPr id="387412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41241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2073" cy="200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1656B64" w14:textId="62F3F2F6" w:rsidR="00763441" w:rsidRPr="003D5803" w:rsidRDefault="00DB6E84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29DF0489" w14:textId="77777777" w:rsidTr="007B3692">
        <w:tc>
          <w:tcPr>
            <w:tcW w:w="653" w:type="dxa"/>
          </w:tcPr>
          <w:p w14:paraId="555FEFA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16</w:t>
            </w:r>
          </w:p>
        </w:tc>
        <w:tc>
          <w:tcPr>
            <w:tcW w:w="1551" w:type="dxa"/>
          </w:tcPr>
          <w:p w14:paraId="5C7A990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081" w:type="dxa"/>
          </w:tcPr>
          <w:p w14:paraId="664CE7C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2F646F0C" w14:textId="73DCAD82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Create Guest </w:t>
            </w:r>
          </w:p>
        </w:tc>
        <w:tc>
          <w:tcPr>
            <w:tcW w:w="6987" w:type="dxa"/>
          </w:tcPr>
          <w:p w14:paraId="3B04EA3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First: Ava</w:t>
            </w:r>
            <w:r w:rsidRPr="003D5803">
              <w:rPr>
                <w:rFonts w:ascii="Aptos" w:hAnsi="Aptos" w:cs="Times New Roman"/>
                <w:sz w:val="20"/>
              </w:rPr>
              <w:br/>
              <w:t>Last: Singh</w:t>
            </w:r>
            <w:r w:rsidRPr="003D5803">
              <w:rPr>
                <w:rFonts w:ascii="Aptos" w:hAnsi="Aptos" w:cs="Times New Roman"/>
                <w:sz w:val="20"/>
              </w:rPr>
              <w:br/>
              <w:t>Email: ava@example.com</w:t>
            </w:r>
          </w:p>
        </w:tc>
        <w:tc>
          <w:tcPr>
            <w:tcW w:w="5891" w:type="dxa"/>
          </w:tcPr>
          <w:p w14:paraId="469A051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created; appears in Guests list</w:t>
            </w:r>
          </w:p>
        </w:tc>
        <w:tc>
          <w:tcPr>
            <w:tcW w:w="11856" w:type="dxa"/>
          </w:tcPr>
          <w:p w14:paraId="1DC122C9" w14:textId="2FADC08A" w:rsidR="00763441" w:rsidRPr="003D5803" w:rsidRDefault="003C3D3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37C03743" wp14:editId="17AC8A1A">
                  <wp:extent cx="5652137" cy="747568"/>
                  <wp:effectExtent l="0" t="0" r="5715" b="0"/>
                  <wp:docPr id="1811046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04607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635" cy="74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1560490C" w14:textId="61613F55" w:rsidR="00763441" w:rsidRPr="003D5803" w:rsidRDefault="003C3D3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AA09254" w14:textId="77777777" w:rsidTr="007B3692">
        <w:tc>
          <w:tcPr>
            <w:tcW w:w="653" w:type="dxa"/>
          </w:tcPr>
          <w:p w14:paraId="6BBDD7E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17</w:t>
            </w:r>
          </w:p>
        </w:tc>
        <w:tc>
          <w:tcPr>
            <w:tcW w:w="1551" w:type="dxa"/>
          </w:tcPr>
          <w:p w14:paraId="6D11AF5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081" w:type="dxa"/>
          </w:tcPr>
          <w:p w14:paraId="5A80430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0598DDE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</w:t>
            </w:r>
          </w:p>
        </w:tc>
        <w:tc>
          <w:tcPr>
            <w:tcW w:w="6987" w:type="dxa"/>
          </w:tcPr>
          <w:p w14:paraId="5484D54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Index</w:t>
            </w:r>
          </w:p>
        </w:tc>
        <w:tc>
          <w:tcPr>
            <w:tcW w:w="5891" w:type="dxa"/>
          </w:tcPr>
          <w:p w14:paraId="06F61AA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Guests list displayed including new guest</w:t>
            </w:r>
          </w:p>
        </w:tc>
        <w:tc>
          <w:tcPr>
            <w:tcW w:w="11856" w:type="dxa"/>
          </w:tcPr>
          <w:p w14:paraId="2A6810D7" w14:textId="63E890E8" w:rsidR="00763441" w:rsidRPr="003D5803" w:rsidRDefault="0007562E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6C0BED98" wp14:editId="4C8ED8F2">
                  <wp:extent cx="6861749" cy="1433250"/>
                  <wp:effectExtent l="0" t="0" r="0" b="0"/>
                  <wp:docPr id="154307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07953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262" cy="1434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55AE217" w14:textId="42FD09AE" w:rsidR="00763441" w:rsidRPr="003D5803" w:rsidRDefault="001D79C3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7795F1C" w14:textId="77777777" w:rsidTr="007B3692">
        <w:tc>
          <w:tcPr>
            <w:tcW w:w="653" w:type="dxa"/>
          </w:tcPr>
          <w:p w14:paraId="3D1A71A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18</w:t>
            </w:r>
          </w:p>
        </w:tc>
        <w:tc>
          <w:tcPr>
            <w:tcW w:w="1551" w:type="dxa"/>
          </w:tcPr>
          <w:p w14:paraId="3A8755B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Guests;</w:t>
            </w:r>
          </w:p>
        </w:tc>
        <w:tc>
          <w:tcPr>
            <w:tcW w:w="1081" w:type="dxa"/>
          </w:tcPr>
          <w:p w14:paraId="74F0D20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5B55FD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Guest</w:t>
            </w:r>
          </w:p>
        </w:tc>
        <w:tc>
          <w:tcPr>
            <w:tcW w:w="6987" w:type="dxa"/>
          </w:tcPr>
          <w:p w14:paraId="2A2B393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Edit</w:t>
            </w:r>
            <w:r w:rsidRPr="003D5803">
              <w:rPr>
                <w:rFonts w:ascii="Aptos" w:hAnsi="Aptos" w:cs="Times New Roman"/>
                <w:sz w:val="20"/>
              </w:rPr>
              <w:br/>
              <w:t>Change LastName to Patel</w:t>
            </w:r>
          </w:p>
        </w:tc>
        <w:tc>
          <w:tcPr>
            <w:tcW w:w="5891" w:type="dxa"/>
          </w:tcPr>
          <w:p w14:paraId="573DBE1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updated; list/details reflect change</w:t>
            </w:r>
          </w:p>
        </w:tc>
        <w:tc>
          <w:tcPr>
            <w:tcW w:w="11856" w:type="dxa"/>
          </w:tcPr>
          <w:p w14:paraId="76B2D936" w14:textId="64E56E02" w:rsidR="00763441" w:rsidRPr="003D5803" w:rsidRDefault="002F333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50BA403B" wp14:editId="2298B897">
                  <wp:extent cx="6977351" cy="908905"/>
                  <wp:effectExtent l="0" t="0" r="0" b="5715"/>
                  <wp:docPr id="647451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4517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9616" cy="917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4643F0CA" w14:textId="29EFA5E6" w:rsidR="00763441" w:rsidRPr="003D5803" w:rsidRDefault="002F333B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009C304D" w14:textId="77777777" w:rsidTr="007B3692">
        <w:tc>
          <w:tcPr>
            <w:tcW w:w="653" w:type="dxa"/>
          </w:tcPr>
          <w:p w14:paraId="464273F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19</w:t>
            </w:r>
          </w:p>
        </w:tc>
        <w:tc>
          <w:tcPr>
            <w:tcW w:w="1551" w:type="dxa"/>
          </w:tcPr>
          <w:p w14:paraId="7E67867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 (add) a Guest onto an Event;</w:t>
            </w:r>
          </w:p>
        </w:tc>
        <w:tc>
          <w:tcPr>
            <w:tcW w:w="1081" w:type="dxa"/>
          </w:tcPr>
          <w:p w14:paraId="649DBAB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12104577" w14:textId="400347E1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 xml:space="preserve">Book a Guest onto an Event </w:t>
            </w:r>
          </w:p>
        </w:tc>
        <w:tc>
          <w:tcPr>
            <w:tcW w:w="6987" w:type="dxa"/>
          </w:tcPr>
          <w:p w14:paraId="154590F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BookGuest (from Event)</w:t>
            </w:r>
            <w:r w:rsidRPr="003D5803">
              <w:rPr>
                <w:rFonts w:ascii="Aptos" w:hAnsi="Aptos" w:cs="Times New Roman"/>
                <w:sz w:val="20"/>
              </w:rPr>
              <w:br/>
              <w:t>Select Guest &lt;guestId&gt;</w:t>
            </w:r>
          </w:p>
        </w:tc>
        <w:tc>
          <w:tcPr>
            <w:tcW w:w="5891" w:type="dxa"/>
          </w:tcPr>
          <w:p w14:paraId="28D6358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Booking created; guest appears under Event guest list</w:t>
            </w:r>
          </w:p>
        </w:tc>
        <w:tc>
          <w:tcPr>
            <w:tcW w:w="11856" w:type="dxa"/>
          </w:tcPr>
          <w:p w14:paraId="3CD177C8" w14:textId="1C9C0E90" w:rsidR="00763441" w:rsidRPr="003D5803" w:rsidRDefault="00C477CD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29E77DDC" wp14:editId="170BEBC4">
                  <wp:extent cx="3038475" cy="745087"/>
                  <wp:effectExtent l="0" t="0" r="0" b="0"/>
                  <wp:docPr id="873108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10870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984" cy="747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4AECFC69" w14:textId="68F6FD36" w:rsidR="00763441" w:rsidRPr="003D5803" w:rsidRDefault="009551F4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702EF02" w14:textId="77777777" w:rsidTr="007B3692">
        <w:tc>
          <w:tcPr>
            <w:tcW w:w="653" w:type="dxa"/>
          </w:tcPr>
          <w:p w14:paraId="02F5998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20</w:t>
            </w:r>
          </w:p>
        </w:tc>
        <w:tc>
          <w:tcPr>
            <w:tcW w:w="1551" w:type="dxa"/>
          </w:tcPr>
          <w:p w14:paraId="230F48D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 (add) a Guest onto an Event;</w:t>
            </w:r>
          </w:p>
        </w:tc>
        <w:tc>
          <w:tcPr>
            <w:tcW w:w="1081" w:type="dxa"/>
          </w:tcPr>
          <w:p w14:paraId="1C6AA7C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42B2460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Prevent duplicate guest booking (negative)</w:t>
            </w:r>
          </w:p>
        </w:tc>
        <w:tc>
          <w:tcPr>
            <w:tcW w:w="6987" w:type="dxa"/>
          </w:tcPr>
          <w:p w14:paraId="4C366C5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Attempt to book same Guest to same Event twice</w:t>
            </w:r>
          </w:p>
        </w:tc>
        <w:tc>
          <w:tcPr>
            <w:tcW w:w="5891" w:type="dxa"/>
          </w:tcPr>
          <w:p w14:paraId="5EE7920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Duplicate prevented; user shown error or no duplicate created</w:t>
            </w:r>
          </w:p>
        </w:tc>
        <w:tc>
          <w:tcPr>
            <w:tcW w:w="11856" w:type="dxa"/>
          </w:tcPr>
          <w:p w14:paraId="357368C2" w14:textId="77777777" w:rsidR="00763441" w:rsidRDefault="0024639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</w:rPr>
              <w:drawing>
                <wp:inline distT="0" distB="0" distL="0" distR="0" wp14:anchorId="04AFB6AB" wp14:editId="1FB01C63">
                  <wp:extent cx="3429446" cy="1914525"/>
                  <wp:effectExtent l="0" t="0" r="0" b="0"/>
                  <wp:docPr id="139398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9825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926" cy="1919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94458" w14:textId="62CB97A0" w:rsidR="00920C6C" w:rsidRPr="003D5803" w:rsidRDefault="00920C6C" w:rsidP="00763441">
            <w:pPr>
              <w:rPr>
                <w:rFonts w:ascii="Aptos" w:hAnsi="Aptos" w:cs="Times New Roman"/>
              </w:rPr>
            </w:pPr>
            <w:r w:rsidRPr="00920C6C">
              <w:rPr>
                <w:rFonts w:ascii="Aptos" w:hAnsi="Aptos" w:cs="Times New Roman"/>
              </w:rPr>
              <w:drawing>
                <wp:inline distT="0" distB="0" distL="0" distR="0" wp14:anchorId="3784C60B" wp14:editId="6B74525C">
                  <wp:extent cx="6014086" cy="1797885"/>
                  <wp:effectExtent l="0" t="0" r="5715" b="0"/>
                  <wp:docPr id="19235219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52191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0288" cy="179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4E1FDA34" w14:textId="585C3A4A" w:rsidR="00763441" w:rsidRPr="003D5803" w:rsidRDefault="00246391" w:rsidP="00763441">
            <w:pPr>
              <w:rPr>
                <w:rFonts w:ascii="Aptos" w:hAnsi="Aptos" w:cs="Times New Roman"/>
              </w:rPr>
            </w:pPr>
            <w:r w:rsidRPr="008C3AE7">
              <w:rPr>
                <w:rFonts w:ascii="Aptos" w:hAnsi="Aptos" w:cs="Times New Roman"/>
                <w:highlight w:val="yellow"/>
              </w:rPr>
              <w:t xml:space="preserve">Unintended behaviour – need to add some logic </w:t>
            </w:r>
            <w:r w:rsidR="0044129D" w:rsidRPr="008C3AE7">
              <w:rPr>
                <w:rFonts w:ascii="Aptos" w:hAnsi="Aptos" w:cs="Times New Roman"/>
                <w:highlight w:val="yellow"/>
              </w:rPr>
              <w:t xml:space="preserve">which retrieves the current list of </w:t>
            </w:r>
            <w:r w:rsidR="00F04931" w:rsidRPr="008C3AE7">
              <w:rPr>
                <w:rFonts w:ascii="Aptos" w:hAnsi="Aptos" w:cs="Times New Roman"/>
                <w:highlight w:val="yellow"/>
              </w:rPr>
              <w:t xml:space="preserve">booked guests for </w:t>
            </w:r>
            <w:r w:rsidR="00954F97" w:rsidRPr="008C3AE7">
              <w:rPr>
                <w:rFonts w:ascii="Aptos" w:hAnsi="Aptos" w:cs="Times New Roman"/>
                <w:highlight w:val="yellow"/>
              </w:rPr>
              <w:t>an Event</w:t>
            </w:r>
            <w:r w:rsidR="00B86E03" w:rsidRPr="008C3AE7">
              <w:rPr>
                <w:rFonts w:ascii="Aptos" w:hAnsi="Aptos" w:cs="Times New Roman"/>
                <w:highlight w:val="yellow"/>
              </w:rPr>
              <w:t xml:space="preserve"> and checks against the posted booked guest for </w:t>
            </w:r>
            <w:r w:rsidR="00552307" w:rsidRPr="008C3AE7">
              <w:rPr>
                <w:rFonts w:ascii="Aptos" w:hAnsi="Aptos" w:cs="Times New Roman"/>
                <w:highlight w:val="yellow"/>
              </w:rPr>
              <w:t>duplicates.</w:t>
            </w:r>
            <w:r w:rsidR="00D952C6" w:rsidRPr="008C3AE7">
              <w:rPr>
                <w:rFonts w:ascii="Aptos" w:hAnsi="Aptos" w:cs="Times New Roman"/>
                <w:highlight w:val="yellow"/>
              </w:rPr>
              <w:t xml:space="preserve"> It also seems to have </w:t>
            </w:r>
            <w:r w:rsidR="0027501B" w:rsidRPr="008C3AE7">
              <w:rPr>
                <w:rFonts w:ascii="Aptos" w:hAnsi="Aptos" w:cs="Times New Roman"/>
                <w:highlight w:val="yellow"/>
              </w:rPr>
              <w:t>added new guests to the guests</w:t>
            </w:r>
            <w:r w:rsidR="00F1440C" w:rsidRPr="008C3AE7">
              <w:rPr>
                <w:rFonts w:ascii="Aptos" w:hAnsi="Aptos" w:cs="Times New Roman"/>
                <w:highlight w:val="yellow"/>
              </w:rPr>
              <w:t xml:space="preserve"> index page </w:t>
            </w:r>
            <w:r w:rsidR="00176257" w:rsidRPr="008C3AE7">
              <w:rPr>
                <w:rFonts w:ascii="Aptos" w:hAnsi="Aptos" w:cs="Times New Roman"/>
                <w:highlight w:val="yellow"/>
              </w:rPr>
              <w:t>weirdly.</w:t>
            </w:r>
          </w:p>
        </w:tc>
      </w:tr>
      <w:tr w:rsidR="00F200E5" w:rsidRPr="003D5803" w14:paraId="73BE69E8" w14:textId="77777777" w:rsidTr="007B3692">
        <w:tc>
          <w:tcPr>
            <w:tcW w:w="653" w:type="dxa"/>
          </w:tcPr>
          <w:p w14:paraId="0697EBB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21</w:t>
            </w:r>
          </w:p>
        </w:tc>
        <w:tc>
          <w:tcPr>
            <w:tcW w:w="1551" w:type="dxa"/>
          </w:tcPr>
          <w:p w14:paraId="0D3A394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 for an Event including a total count of guests;</w:t>
            </w:r>
          </w:p>
        </w:tc>
        <w:tc>
          <w:tcPr>
            <w:tcW w:w="1081" w:type="dxa"/>
          </w:tcPr>
          <w:p w14:paraId="0DB406F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4E7B6DE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 for an Event and verify total count</w:t>
            </w:r>
          </w:p>
        </w:tc>
        <w:tc>
          <w:tcPr>
            <w:tcW w:w="6987" w:type="dxa"/>
          </w:tcPr>
          <w:p w14:paraId="7034C1C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Details for event with 3 guest bookings</w:t>
            </w:r>
          </w:p>
        </w:tc>
        <w:tc>
          <w:tcPr>
            <w:tcW w:w="5891" w:type="dxa"/>
          </w:tcPr>
          <w:p w14:paraId="32FC228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list shows 3 guests; total count displayed as 3</w:t>
            </w:r>
          </w:p>
        </w:tc>
        <w:tc>
          <w:tcPr>
            <w:tcW w:w="11856" w:type="dxa"/>
          </w:tcPr>
          <w:p w14:paraId="0DC65AE9" w14:textId="6EE10F4C" w:rsidR="00763441" w:rsidRPr="003D5803" w:rsidRDefault="00BC0585" w:rsidP="00763441">
            <w:pPr>
              <w:rPr>
                <w:rFonts w:ascii="Aptos" w:hAnsi="Aptos" w:cs="Times New Roman"/>
              </w:rPr>
            </w:pPr>
            <w:r w:rsidRPr="00BC0585">
              <w:rPr>
                <w:rFonts w:ascii="Aptos" w:hAnsi="Aptos" w:cs="Times New Roman"/>
              </w:rPr>
              <w:drawing>
                <wp:inline distT="0" distB="0" distL="0" distR="0" wp14:anchorId="4B14CB92" wp14:editId="4BA6EAA4">
                  <wp:extent cx="3036570" cy="2961407"/>
                  <wp:effectExtent l="0" t="0" r="0" b="0"/>
                  <wp:docPr id="1676512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1267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420" cy="2965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0D9A4E66" w14:textId="69E499DE" w:rsidR="00763441" w:rsidRPr="003D5803" w:rsidRDefault="00672B2B" w:rsidP="00763441">
            <w:pPr>
              <w:rPr>
                <w:rFonts w:ascii="Aptos" w:hAnsi="Aptos" w:cs="Times New Roman"/>
              </w:rPr>
            </w:pPr>
            <w:r w:rsidRPr="00500551">
              <w:rPr>
                <w:rFonts w:ascii="Aptos" w:hAnsi="Aptos" w:cs="Times New Roman"/>
                <w:highlight w:val="yellow"/>
              </w:rPr>
              <w:t xml:space="preserve">When booking a guest onto an Event, it doesn’t actually fetch the Guests list to check whether the posted Guest actually exists. You can post a </w:t>
            </w:r>
            <w:r w:rsidR="006A18B5" w:rsidRPr="00500551">
              <w:rPr>
                <w:rFonts w:ascii="Aptos" w:hAnsi="Aptos" w:cs="Times New Roman"/>
                <w:highlight w:val="yellow"/>
              </w:rPr>
              <w:t>guest that is not on the guest list.</w:t>
            </w:r>
          </w:p>
        </w:tc>
      </w:tr>
      <w:tr w:rsidR="00F200E5" w:rsidRPr="003D5803" w14:paraId="3546FF9D" w14:textId="77777777" w:rsidTr="007B3692">
        <w:tc>
          <w:tcPr>
            <w:tcW w:w="653" w:type="dxa"/>
          </w:tcPr>
          <w:p w14:paraId="6AF1D4B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22</w:t>
            </w:r>
          </w:p>
        </w:tc>
        <w:tc>
          <w:tcPr>
            <w:tcW w:w="1551" w:type="dxa"/>
          </w:tcPr>
          <w:p w14:paraId="5A7ACFB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Guests for an Event including a total count of guests;</w:t>
            </w:r>
          </w:p>
        </w:tc>
        <w:tc>
          <w:tcPr>
            <w:tcW w:w="1081" w:type="dxa"/>
          </w:tcPr>
          <w:p w14:paraId="347E975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780968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with zero bookings shows count correctly</w:t>
            </w:r>
          </w:p>
        </w:tc>
        <w:tc>
          <w:tcPr>
            <w:tcW w:w="6987" w:type="dxa"/>
          </w:tcPr>
          <w:p w14:paraId="1B1AD20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Details for event with 0 bookings</w:t>
            </w:r>
          </w:p>
        </w:tc>
        <w:tc>
          <w:tcPr>
            <w:tcW w:w="5891" w:type="dxa"/>
          </w:tcPr>
          <w:p w14:paraId="6EF7C6B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list empty/empty state; total count displayed as 0</w:t>
            </w:r>
          </w:p>
        </w:tc>
        <w:tc>
          <w:tcPr>
            <w:tcW w:w="11856" w:type="dxa"/>
          </w:tcPr>
          <w:p w14:paraId="328FE7A0" w14:textId="4F6D7D11" w:rsidR="00763441" w:rsidRPr="003D5803" w:rsidRDefault="00F961EB" w:rsidP="00763441">
            <w:pPr>
              <w:rPr>
                <w:rFonts w:ascii="Aptos" w:hAnsi="Aptos" w:cs="Times New Roman"/>
              </w:rPr>
            </w:pPr>
            <w:r w:rsidRPr="00F961EB">
              <w:rPr>
                <w:rFonts w:ascii="Aptos" w:hAnsi="Aptos" w:cs="Times New Roman"/>
              </w:rPr>
              <w:drawing>
                <wp:inline distT="0" distB="0" distL="0" distR="0" wp14:anchorId="3663CDE4" wp14:editId="49E70E58">
                  <wp:extent cx="3429000" cy="2274849"/>
                  <wp:effectExtent l="0" t="0" r="0" b="0"/>
                  <wp:docPr id="1058616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61663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594" cy="227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5B5A9FC" w14:textId="43A404E2" w:rsidR="00763441" w:rsidRPr="003D5803" w:rsidRDefault="00D07E29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67A46498" w14:textId="77777777" w:rsidTr="007B3692">
        <w:tc>
          <w:tcPr>
            <w:tcW w:w="653" w:type="dxa"/>
          </w:tcPr>
          <w:p w14:paraId="7FC9066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23</w:t>
            </w:r>
          </w:p>
        </w:tc>
        <w:tc>
          <w:tcPr>
            <w:tcW w:w="1551" w:type="dxa"/>
          </w:tcPr>
          <w:p w14:paraId="5E0835A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Register guest attendance for an Event;</w:t>
            </w:r>
          </w:p>
        </w:tc>
        <w:tc>
          <w:tcPr>
            <w:tcW w:w="1081" w:type="dxa"/>
          </w:tcPr>
          <w:p w14:paraId="7BFF080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01E3F5E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Register attendance for a booked guest</w:t>
            </w:r>
          </w:p>
        </w:tc>
        <w:tc>
          <w:tcPr>
            <w:tcW w:w="6987" w:type="dxa"/>
          </w:tcPr>
          <w:p w14:paraId="215C334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Details</w:t>
            </w:r>
            <w:r w:rsidRPr="003D5803">
              <w:rPr>
                <w:rFonts w:ascii="Aptos" w:hAnsi="Aptos" w:cs="Times New Roman"/>
                <w:sz w:val="20"/>
              </w:rPr>
              <w:br/>
              <w:t>Tick attendance checkbox for booked event; click Register Attendance</w:t>
            </w:r>
          </w:p>
        </w:tc>
        <w:tc>
          <w:tcPr>
            <w:tcW w:w="5891" w:type="dxa"/>
          </w:tcPr>
          <w:p w14:paraId="6927ADF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Attendance saved; revisit shows attending = true</w:t>
            </w:r>
          </w:p>
        </w:tc>
        <w:tc>
          <w:tcPr>
            <w:tcW w:w="11856" w:type="dxa"/>
          </w:tcPr>
          <w:p w14:paraId="3248D928" w14:textId="7DA69043" w:rsidR="00763441" w:rsidRPr="003D5803" w:rsidRDefault="006D40C6" w:rsidP="00763441">
            <w:pPr>
              <w:rPr>
                <w:rFonts w:ascii="Aptos" w:hAnsi="Aptos" w:cs="Times New Roman"/>
              </w:rPr>
            </w:pPr>
            <w:r w:rsidRPr="006D40C6">
              <w:rPr>
                <w:rFonts w:ascii="Aptos" w:hAnsi="Aptos" w:cs="Times New Roman"/>
              </w:rPr>
              <w:drawing>
                <wp:inline distT="0" distB="0" distL="0" distR="0" wp14:anchorId="79F966D4" wp14:editId="181FF2AE">
                  <wp:extent cx="2546985" cy="2276658"/>
                  <wp:effectExtent l="0" t="0" r="5715" b="9525"/>
                  <wp:docPr id="6413623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36236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999" cy="2282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2FBFAEDF" w14:textId="6C3FAAF8" w:rsidR="00763441" w:rsidRPr="003D5803" w:rsidRDefault="00D07E29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0082011" w14:textId="77777777" w:rsidTr="007B3692">
        <w:tc>
          <w:tcPr>
            <w:tcW w:w="653" w:type="dxa"/>
          </w:tcPr>
          <w:p w14:paraId="28B4154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24</w:t>
            </w:r>
          </w:p>
        </w:tc>
        <w:tc>
          <w:tcPr>
            <w:tcW w:w="1551" w:type="dxa"/>
          </w:tcPr>
          <w:p w14:paraId="1FA11A8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Register guest attendance for an Event;</w:t>
            </w:r>
          </w:p>
        </w:tc>
        <w:tc>
          <w:tcPr>
            <w:tcW w:w="1081" w:type="dxa"/>
          </w:tcPr>
          <w:p w14:paraId="0282E5A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2B0741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Unregister attendance (toggle off)</w:t>
            </w:r>
          </w:p>
        </w:tc>
        <w:tc>
          <w:tcPr>
            <w:tcW w:w="6987" w:type="dxa"/>
          </w:tcPr>
          <w:p w14:paraId="7662299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Details</w:t>
            </w:r>
            <w:r w:rsidRPr="003D5803">
              <w:rPr>
                <w:rFonts w:ascii="Aptos" w:hAnsi="Aptos" w:cs="Times New Roman"/>
                <w:sz w:val="20"/>
              </w:rPr>
              <w:br/>
              <w:t>Untick checkbox; click Register Attendance</w:t>
            </w:r>
          </w:p>
        </w:tc>
        <w:tc>
          <w:tcPr>
            <w:tcW w:w="5891" w:type="dxa"/>
          </w:tcPr>
          <w:p w14:paraId="2EE350A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Attendance saved; revisit shows attending = false</w:t>
            </w:r>
          </w:p>
        </w:tc>
        <w:tc>
          <w:tcPr>
            <w:tcW w:w="11856" w:type="dxa"/>
          </w:tcPr>
          <w:p w14:paraId="619A617F" w14:textId="7F10F4E9" w:rsidR="00763441" w:rsidRPr="003D5803" w:rsidRDefault="00E20410" w:rsidP="00763441">
            <w:pPr>
              <w:rPr>
                <w:rFonts w:ascii="Aptos" w:hAnsi="Aptos" w:cs="Times New Roman"/>
              </w:rPr>
            </w:pPr>
            <w:r w:rsidRPr="00E20410">
              <w:rPr>
                <w:rFonts w:ascii="Aptos" w:hAnsi="Aptos" w:cs="Times New Roman"/>
              </w:rPr>
              <w:drawing>
                <wp:inline distT="0" distB="0" distL="0" distR="0" wp14:anchorId="489097B0" wp14:editId="5A988D30">
                  <wp:extent cx="2821305" cy="2396035"/>
                  <wp:effectExtent l="0" t="0" r="0" b="4445"/>
                  <wp:docPr id="17405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578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62" cy="23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A9B39DF" w14:textId="66F1D736" w:rsidR="00763441" w:rsidRPr="003D5803" w:rsidRDefault="00927B37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10790462" w14:textId="77777777" w:rsidTr="007B3692">
        <w:tc>
          <w:tcPr>
            <w:tcW w:w="653" w:type="dxa"/>
          </w:tcPr>
          <w:p w14:paraId="42C2EFF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25</w:t>
            </w:r>
          </w:p>
        </w:tc>
        <w:tc>
          <w:tcPr>
            <w:tcW w:w="1551" w:type="dxa"/>
          </w:tcPr>
          <w:p w14:paraId="4B7D7F2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the details of a Guest, including information about the Events with which they are associated and their attendance;</w:t>
            </w:r>
          </w:p>
        </w:tc>
        <w:tc>
          <w:tcPr>
            <w:tcW w:w="1081" w:type="dxa"/>
          </w:tcPr>
          <w:p w14:paraId="28839E2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5C575E1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Guest details shows associated Events + attendance</w:t>
            </w:r>
          </w:p>
        </w:tc>
        <w:tc>
          <w:tcPr>
            <w:tcW w:w="6987" w:type="dxa"/>
          </w:tcPr>
          <w:p w14:paraId="1EC07D7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Details for guest with bookings</w:t>
            </w:r>
          </w:p>
        </w:tc>
        <w:tc>
          <w:tcPr>
            <w:tcW w:w="5891" w:type="dxa"/>
          </w:tcPr>
          <w:p w14:paraId="599AA03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Details lists events and attendance per event</w:t>
            </w:r>
          </w:p>
        </w:tc>
        <w:tc>
          <w:tcPr>
            <w:tcW w:w="11856" w:type="dxa"/>
          </w:tcPr>
          <w:p w14:paraId="1C01313A" w14:textId="1ED69203" w:rsidR="00763441" w:rsidRPr="003D5803" w:rsidRDefault="0023217C" w:rsidP="00763441">
            <w:pPr>
              <w:rPr>
                <w:rFonts w:ascii="Aptos" w:hAnsi="Aptos" w:cs="Times New Roman"/>
              </w:rPr>
            </w:pPr>
            <w:r w:rsidRPr="0023217C">
              <w:rPr>
                <w:rFonts w:ascii="Aptos" w:hAnsi="Aptos" w:cs="Times New Roman"/>
              </w:rPr>
              <w:drawing>
                <wp:inline distT="0" distB="0" distL="0" distR="0" wp14:anchorId="28AC3417" wp14:editId="7AF0210A">
                  <wp:extent cx="2413635" cy="2377408"/>
                  <wp:effectExtent l="0" t="0" r="5715" b="4445"/>
                  <wp:docPr id="102517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17665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051" cy="237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74CA5057" w14:textId="7E436663" w:rsidR="00763441" w:rsidRPr="003D5803" w:rsidRDefault="00653F5A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48144B85" w14:textId="77777777" w:rsidTr="007B3692">
        <w:tc>
          <w:tcPr>
            <w:tcW w:w="653" w:type="dxa"/>
          </w:tcPr>
          <w:p w14:paraId="0DA9D0F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26</w:t>
            </w:r>
          </w:p>
        </w:tc>
        <w:tc>
          <w:tcPr>
            <w:tcW w:w="1551" w:type="dxa"/>
          </w:tcPr>
          <w:p w14:paraId="46C1368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an Event (except its date and type);</w:t>
            </w:r>
          </w:p>
        </w:tc>
        <w:tc>
          <w:tcPr>
            <w:tcW w:w="1081" w:type="dxa"/>
          </w:tcPr>
          <w:p w14:paraId="7D56448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1905E5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Event (allowed fields only)</w:t>
            </w:r>
          </w:p>
        </w:tc>
        <w:tc>
          <w:tcPr>
            <w:tcW w:w="6987" w:type="dxa"/>
          </w:tcPr>
          <w:p w14:paraId="4A80F5E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Edit</w:t>
            </w:r>
            <w:r w:rsidRPr="003D5803">
              <w:rPr>
                <w:rFonts w:ascii="Aptos" w:hAnsi="Aptos" w:cs="Times New Roman"/>
                <w:sz w:val="20"/>
              </w:rPr>
              <w:br/>
              <w:t>Change Title to Winter Gala 2</w:t>
            </w:r>
          </w:p>
        </w:tc>
        <w:tc>
          <w:tcPr>
            <w:tcW w:w="5891" w:type="dxa"/>
          </w:tcPr>
          <w:p w14:paraId="5067140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Title updated; date/type unchanged</w:t>
            </w:r>
          </w:p>
        </w:tc>
        <w:tc>
          <w:tcPr>
            <w:tcW w:w="11856" w:type="dxa"/>
          </w:tcPr>
          <w:p w14:paraId="1D777030" w14:textId="28ED3A72" w:rsidR="00763441" w:rsidRPr="003D5803" w:rsidRDefault="00D92894" w:rsidP="00763441">
            <w:pPr>
              <w:rPr>
                <w:rFonts w:ascii="Aptos" w:hAnsi="Aptos" w:cs="Times New Roman"/>
              </w:rPr>
            </w:pPr>
            <w:r w:rsidRPr="00D92894">
              <w:rPr>
                <w:rFonts w:ascii="Aptos" w:hAnsi="Aptos" w:cs="Times New Roman"/>
              </w:rPr>
              <w:drawing>
                <wp:inline distT="0" distB="0" distL="0" distR="0" wp14:anchorId="2FE7EEAC" wp14:editId="64ADF77C">
                  <wp:extent cx="5408297" cy="936657"/>
                  <wp:effectExtent l="0" t="0" r="1905" b="0"/>
                  <wp:docPr id="1892351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35106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5780" cy="93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0A17A4A7" w14:textId="12E09E48" w:rsidR="00763441" w:rsidRPr="003D5803" w:rsidRDefault="00D92894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3BBB5FF9" w14:textId="77777777" w:rsidTr="007B3692">
        <w:tc>
          <w:tcPr>
            <w:tcW w:w="653" w:type="dxa"/>
          </w:tcPr>
          <w:p w14:paraId="4DA217A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27</w:t>
            </w:r>
          </w:p>
        </w:tc>
        <w:tc>
          <w:tcPr>
            <w:tcW w:w="1551" w:type="dxa"/>
          </w:tcPr>
          <w:p w14:paraId="5E71BEC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an Event (except its date and type);</w:t>
            </w:r>
          </w:p>
        </w:tc>
        <w:tc>
          <w:tcPr>
            <w:tcW w:w="1081" w:type="dxa"/>
          </w:tcPr>
          <w:p w14:paraId="4CAFB33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INVALID</w:t>
            </w:r>
          </w:p>
        </w:tc>
        <w:tc>
          <w:tcPr>
            <w:tcW w:w="1630" w:type="dxa"/>
          </w:tcPr>
          <w:p w14:paraId="0B7B8BF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Ensure date/type cannot be edited (or changes ignored)</w:t>
            </w:r>
          </w:p>
        </w:tc>
        <w:tc>
          <w:tcPr>
            <w:tcW w:w="6987" w:type="dxa"/>
          </w:tcPr>
          <w:p w14:paraId="1DB6538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Edit (date/type read-only)</w:t>
            </w:r>
          </w:p>
        </w:tc>
        <w:tc>
          <w:tcPr>
            <w:tcW w:w="5891" w:type="dxa"/>
          </w:tcPr>
          <w:p w14:paraId="76AF747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Date/type unchanged; only permitted fields update</w:t>
            </w:r>
          </w:p>
        </w:tc>
        <w:tc>
          <w:tcPr>
            <w:tcW w:w="11856" w:type="dxa"/>
          </w:tcPr>
          <w:p w14:paraId="44135D22" w14:textId="1BC2133D" w:rsidR="00763441" w:rsidRPr="003D5803" w:rsidRDefault="0071610E" w:rsidP="00763441">
            <w:pPr>
              <w:rPr>
                <w:rFonts w:ascii="Aptos" w:hAnsi="Aptos" w:cs="Times New Roman"/>
              </w:rPr>
            </w:pPr>
            <w:r w:rsidRPr="0071610E">
              <w:rPr>
                <w:rFonts w:ascii="Aptos" w:hAnsi="Aptos" w:cs="Times New Roman"/>
              </w:rPr>
              <w:drawing>
                <wp:inline distT="0" distB="0" distL="0" distR="0" wp14:anchorId="7F68D58F" wp14:editId="2FDC20C2">
                  <wp:extent cx="3249930" cy="2086572"/>
                  <wp:effectExtent l="0" t="0" r="7620" b="9525"/>
                  <wp:docPr id="42387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8782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475" cy="2090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35E8B6D8" w14:textId="2E4252D5" w:rsidR="00763441" w:rsidRPr="003D5803" w:rsidRDefault="00F21951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1ED024AC" w14:textId="77777777" w:rsidTr="007B3692">
        <w:tc>
          <w:tcPr>
            <w:tcW w:w="653" w:type="dxa"/>
          </w:tcPr>
          <w:p w14:paraId="1E5DB5B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28</w:t>
            </w:r>
          </w:p>
        </w:tc>
        <w:tc>
          <w:tcPr>
            <w:tcW w:w="1551" w:type="dxa"/>
          </w:tcPr>
          <w:p w14:paraId="0C0FFFC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(remove) the booking of a Guest from an upcoming Event;</w:t>
            </w:r>
          </w:p>
        </w:tc>
        <w:tc>
          <w:tcPr>
            <w:tcW w:w="1081" w:type="dxa"/>
          </w:tcPr>
          <w:p w14:paraId="5CD50D4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46C14C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(remove) guest booking from upcoming Event</w:t>
            </w:r>
          </w:p>
        </w:tc>
        <w:tc>
          <w:tcPr>
            <w:tcW w:w="6987" w:type="dxa"/>
          </w:tcPr>
          <w:p w14:paraId="7166971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Guests &gt; RemoveGuestBooking</w:t>
            </w:r>
            <w:r w:rsidRPr="003D5803">
              <w:rPr>
                <w:rFonts w:ascii="Aptos" w:hAnsi="Aptos" w:cs="Times New Roman"/>
                <w:sz w:val="20"/>
              </w:rPr>
              <w:br/>
              <w:t>Select booking for future-dated event; confirm remove</w:t>
            </w:r>
          </w:p>
        </w:tc>
        <w:tc>
          <w:tcPr>
            <w:tcW w:w="5891" w:type="dxa"/>
          </w:tcPr>
          <w:p w14:paraId="07BE79F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Booking removed; guest no longer listed for event</w:t>
            </w:r>
          </w:p>
        </w:tc>
        <w:tc>
          <w:tcPr>
            <w:tcW w:w="11856" w:type="dxa"/>
          </w:tcPr>
          <w:p w14:paraId="10DBB8D9" w14:textId="77777777" w:rsidR="00763441" w:rsidRDefault="008E6456" w:rsidP="00763441">
            <w:pPr>
              <w:rPr>
                <w:rFonts w:ascii="Aptos" w:hAnsi="Aptos" w:cs="Times New Roman"/>
              </w:rPr>
            </w:pPr>
            <w:r w:rsidRPr="008E6456">
              <w:rPr>
                <w:rFonts w:ascii="Aptos" w:hAnsi="Aptos" w:cs="Times New Roman"/>
              </w:rPr>
              <w:drawing>
                <wp:inline distT="0" distB="0" distL="0" distR="0" wp14:anchorId="0CB5597F" wp14:editId="5AA90859">
                  <wp:extent cx="5795008" cy="1037912"/>
                  <wp:effectExtent l="0" t="0" r="0" b="0"/>
                  <wp:docPr id="849658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5876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8798" cy="104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9A5EA" w14:textId="507B6153" w:rsidR="002069E3" w:rsidRPr="003D5803" w:rsidRDefault="002069E3" w:rsidP="00763441">
            <w:pPr>
              <w:rPr>
                <w:rFonts w:ascii="Aptos" w:hAnsi="Aptos" w:cs="Times New Roman"/>
              </w:rPr>
            </w:pPr>
            <w:r w:rsidRPr="002069E3">
              <w:rPr>
                <w:rFonts w:ascii="Aptos" w:hAnsi="Aptos" w:cs="Times New Roman"/>
              </w:rPr>
              <w:drawing>
                <wp:inline distT="0" distB="0" distL="0" distR="0" wp14:anchorId="28519036" wp14:editId="58EBA402">
                  <wp:extent cx="3547110" cy="1852031"/>
                  <wp:effectExtent l="0" t="0" r="0" b="0"/>
                  <wp:docPr id="1675611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1109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5895" cy="1856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73EC9CA" w14:textId="0599E974" w:rsidR="00763441" w:rsidRPr="003D5803" w:rsidRDefault="002069E3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21682D2D" w14:textId="77777777" w:rsidTr="007B3692">
        <w:tc>
          <w:tcPr>
            <w:tcW w:w="653" w:type="dxa"/>
          </w:tcPr>
          <w:p w14:paraId="321BAF9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29</w:t>
            </w:r>
          </w:p>
        </w:tc>
        <w:tc>
          <w:tcPr>
            <w:tcW w:w="1551" w:type="dxa"/>
          </w:tcPr>
          <w:p w14:paraId="6B2C8DF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Reserve an appropriate, available Venue for an Event via the Apex.Venues web service, freeing any previously associated Venue;</w:t>
            </w:r>
          </w:p>
        </w:tc>
        <w:tc>
          <w:tcPr>
            <w:tcW w:w="1081" w:type="dxa"/>
          </w:tcPr>
          <w:p w14:paraId="274F59E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2A39DC9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Reserve available Venue for an Event</w:t>
            </w:r>
          </w:p>
        </w:tc>
        <w:tc>
          <w:tcPr>
            <w:tcW w:w="6987" w:type="dxa"/>
          </w:tcPr>
          <w:p w14:paraId="08D0AAF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 Details &gt; Reserve Venue</w:t>
            </w:r>
            <w:r w:rsidRPr="003D5803">
              <w:rPr>
                <w:rFonts w:ascii="Aptos" w:hAnsi="Aptos" w:cs="Times New Roman"/>
                <w:sz w:val="20"/>
              </w:rPr>
              <w:br/>
              <w:t>Select an available venue code</w:t>
            </w:r>
          </w:p>
        </w:tc>
        <w:tc>
          <w:tcPr>
            <w:tcW w:w="5891" w:type="dxa"/>
          </w:tcPr>
          <w:p w14:paraId="483B368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Venue reserved via Apex.Venues service; event shows reserved venue</w:t>
            </w:r>
          </w:p>
        </w:tc>
        <w:tc>
          <w:tcPr>
            <w:tcW w:w="11856" w:type="dxa"/>
          </w:tcPr>
          <w:p w14:paraId="22A76B0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0BC1B5C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03F10BC2" w14:textId="77777777" w:rsidTr="007B3692">
        <w:tc>
          <w:tcPr>
            <w:tcW w:w="653" w:type="dxa"/>
          </w:tcPr>
          <w:p w14:paraId="3499D79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30</w:t>
            </w:r>
          </w:p>
        </w:tc>
        <w:tc>
          <w:tcPr>
            <w:tcW w:w="1551" w:type="dxa"/>
          </w:tcPr>
          <w:p w14:paraId="0CEF7C5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Reserve an appropriate, available Venue for an Event via the Apex.Venues web service, freeing any previously associated Venue;</w:t>
            </w:r>
          </w:p>
        </w:tc>
        <w:tc>
          <w:tcPr>
            <w:tcW w:w="1081" w:type="dxa"/>
          </w:tcPr>
          <w:p w14:paraId="5A81E4F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44394C3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Change venue reservation frees previous venue</w:t>
            </w:r>
          </w:p>
        </w:tc>
        <w:tc>
          <w:tcPr>
            <w:tcW w:w="6987" w:type="dxa"/>
          </w:tcPr>
          <w:p w14:paraId="652CCEB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Reserve venue A then reserve venue B for same event</w:t>
            </w:r>
          </w:p>
        </w:tc>
        <w:tc>
          <w:tcPr>
            <w:tcW w:w="5891" w:type="dxa"/>
          </w:tcPr>
          <w:p w14:paraId="03021C7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shows venue B; venue A becomes available again</w:t>
            </w:r>
          </w:p>
        </w:tc>
        <w:tc>
          <w:tcPr>
            <w:tcW w:w="11856" w:type="dxa"/>
          </w:tcPr>
          <w:p w14:paraId="0309E11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2D0DC2A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42015989" w14:textId="77777777" w:rsidTr="007B3692">
        <w:tc>
          <w:tcPr>
            <w:tcW w:w="653" w:type="dxa"/>
          </w:tcPr>
          <w:p w14:paraId="515CB8D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31</w:t>
            </w:r>
          </w:p>
        </w:tc>
        <w:tc>
          <w:tcPr>
            <w:tcW w:w="1551" w:type="dxa"/>
          </w:tcPr>
          <w:p w14:paraId="6D2AEB4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a list of Events that includes summary information about the Guests and Venue within it</w:t>
            </w:r>
          </w:p>
        </w:tc>
        <w:tc>
          <w:tcPr>
            <w:tcW w:w="1081" w:type="dxa"/>
          </w:tcPr>
          <w:p w14:paraId="2290522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15ACF39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Events list shows guest count + venue summary</w:t>
            </w:r>
          </w:p>
        </w:tc>
        <w:tc>
          <w:tcPr>
            <w:tcW w:w="6987" w:type="dxa"/>
          </w:tcPr>
          <w:p w14:paraId="2709DBF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Index</w:t>
            </w:r>
          </w:p>
        </w:tc>
        <w:tc>
          <w:tcPr>
            <w:tcW w:w="5891" w:type="dxa"/>
          </w:tcPr>
          <w:p w14:paraId="40498DF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Each event row includes venue summary and guest count summary</w:t>
            </w:r>
          </w:p>
        </w:tc>
        <w:tc>
          <w:tcPr>
            <w:tcW w:w="11856" w:type="dxa"/>
          </w:tcPr>
          <w:p w14:paraId="60D73B4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3C090B4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47E4B322" w14:textId="77777777" w:rsidTr="007B3692">
        <w:tc>
          <w:tcPr>
            <w:tcW w:w="653" w:type="dxa"/>
          </w:tcPr>
          <w:p w14:paraId="48D4BAF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32</w:t>
            </w:r>
          </w:p>
        </w:tc>
        <w:tc>
          <w:tcPr>
            <w:tcW w:w="1551" w:type="dxa"/>
          </w:tcPr>
          <w:p w14:paraId="241508D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081" w:type="dxa"/>
          </w:tcPr>
          <w:p w14:paraId="5601170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02DCD86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 Staff</w:t>
            </w:r>
          </w:p>
        </w:tc>
        <w:tc>
          <w:tcPr>
            <w:tcW w:w="6987" w:type="dxa"/>
          </w:tcPr>
          <w:p w14:paraId="6D66F37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Create</w:t>
            </w:r>
            <w:r w:rsidRPr="003D5803">
              <w:rPr>
                <w:rFonts w:ascii="Aptos" w:hAnsi="Aptos" w:cs="Times New Roman"/>
                <w:sz w:val="20"/>
              </w:rPr>
              <w:br/>
              <w:t>First: Sam</w:t>
            </w:r>
            <w:r w:rsidRPr="003D5803">
              <w:rPr>
                <w:rFonts w:ascii="Aptos" w:hAnsi="Aptos" w:cs="Times New Roman"/>
                <w:sz w:val="20"/>
              </w:rPr>
              <w:br/>
              <w:t>Last: Taylor</w:t>
            </w:r>
            <w:r w:rsidRPr="003D5803">
              <w:rPr>
                <w:rFonts w:ascii="Aptos" w:hAnsi="Aptos" w:cs="Times New Roman"/>
                <w:sz w:val="20"/>
              </w:rPr>
              <w:br/>
              <w:t>Role: Team Leader</w:t>
            </w:r>
          </w:p>
        </w:tc>
        <w:tc>
          <w:tcPr>
            <w:tcW w:w="5891" w:type="dxa"/>
          </w:tcPr>
          <w:p w14:paraId="2196BC0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created; appears in staff list</w:t>
            </w:r>
          </w:p>
        </w:tc>
        <w:tc>
          <w:tcPr>
            <w:tcW w:w="11856" w:type="dxa"/>
          </w:tcPr>
          <w:p w14:paraId="2EB73D85" w14:textId="5BD2BAE6" w:rsidR="00763441" w:rsidRPr="003D5803" w:rsidRDefault="00F200E5" w:rsidP="00763441">
            <w:pPr>
              <w:rPr>
                <w:rFonts w:ascii="Aptos" w:hAnsi="Aptos" w:cs="Times New Roman"/>
              </w:rPr>
            </w:pPr>
            <w:r w:rsidRPr="00F200E5">
              <w:rPr>
                <w:rFonts w:ascii="Aptos" w:hAnsi="Aptos" w:cs="Times New Roman"/>
              </w:rPr>
              <w:drawing>
                <wp:inline distT="0" distB="0" distL="0" distR="0" wp14:anchorId="3E58ED49" wp14:editId="68B41DB7">
                  <wp:extent cx="6168389" cy="1796477"/>
                  <wp:effectExtent l="0" t="0" r="4445" b="0"/>
                  <wp:docPr id="1762891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89180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214" cy="179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46BFD1E9" w14:textId="41F275DF" w:rsidR="00763441" w:rsidRPr="003D5803" w:rsidRDefault="000307F6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17CD16A5" w14:textId="77777777" w:rsidTr="007B3692">
        <w:tc>
          <w:tcPr>
            <w:tcW w:w="653" w:type="dxa"/>
          </w:tcPr>
          <w:p w14:paraId="2BB8F0E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33</w:t>
            </w:r>
          </w:p>
        </w:tc>
        <w:tc>
          <w:tcPr>
            <w:tcW w:w="1551" w:type="dxa"/>
          </w:tcPr>
          <w:p w14:paraId="70FD8CD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081" w:type="dxa"/>
          </w:tcPr>
          <w:p w14:paraId="4A10777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74C49B3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List Staff</w:t>
            </w:r>
          </w:p>
        </w:tc>
        <w:tc>
          <w:tcPr>
            <w:tcW w:w="6987" w:type="dxa"/>
          </w:tcPr>
          <w:p w14:paraId="3582D47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Index</w:t>
            </w:r>
          </w:p>
        </w:tc>
        <w:tc>
          <w:tcPr>
            <w:tcW w:w="5891" w:type="dxa"/>
          </w:tcPr>
          <w:p w14:paraId="771E74A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list displayed</w:t>
            </w:r>
          </w:p>
        </w:tc>
        <w:tc>
          <w:tcPr>
            <w:tcW w:w="11856" w:type="dxa"/>
          </w:tcPr>
          <w:p w14:paraId="666F3D08" w14:textId="483F05C5" w:rsidR="00763441" w:rsidRPr="003D5803" w:rsidRDefault="00F868FA" w:rsidP="00763441">
            <w:pPr>
              <w:rPr>
                <w:rFonts w:ascii="Aptos" w:hAnsi="Aptos" w:cs="Times New Roman"/>
              </w:rPr>
            </w:pPr>
            <w:r w:rsidRPr="00F868FA">
              <w:rPr>
                <w:rFonts w:ascii="Aptos" w:hAnsi="Aptos" w:cs="Times New Roman"/>
              </w:rPr>
              <w:drawing>
                <wp:inline distT="0" distB="0" distL="0" distR="0" wp14:anchorId="34CD4084" wp14:editId="7C572D63">
                  <wp:extent cx="6177916" cy="1782465"/>
                  <wp:effectExtent l="0" t="0" r="0" b="8255"/>
                  <wp:docPr id="1746785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78575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5214" cy="1790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48545A1" w14:textId="19F67134" w:rsidR="00763441" w:rsidRPr="003D5803" w:rsidRDefault="00A5329D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6584A8C1" w14:textId="77777777" w:rsidTr="007B3692">
        <w:tc>
          <w:tcPr>
            <w:tcW w:w="653" w:type="dxa"/>
          </w:tcPr>
          <w:p w14:paraId="31EA73A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34</w:t>
            </w:r>
          </w:p>
        </w:tc>
        <w:tc>
          <w:tcPr>
            <w:tcW w:w="1551" w:type="dxa"/>
          </w:tcPr>
          <w:p w14:paraId="0A63EB5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Create, list and edit Staff;</w:t>
            </w:r>
          </w:p>
        </w:tc>
        <w:tc>
          <w:tcPr>
            <w:tcW w:w="1081" w:type="dxa"/>
          </w:tcPr>
          <w:p w14:paraId="364762D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VALID</w:t>
            </w:r>
          </w:p>
        </w:tc>
        <w:tc>
          <w:tcPr>
            <w:tcW w:w="1630" w:type="dxa"/>
          </w:tcPr>
          <w:p w14:paraId="6BA862F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Edit Staff</w:t>
            </w:r>
          </w:p>
        </w:tc>
        <w:tc>
          <w:tcPr>
            <w:tcW w:w="6987" w:type="dxa"/>
          </w:tcPr>
          <w:p w14:paraId="35EA98A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Edit</w:t>
            </w:r>
            <w:r w:rsidRPr="003D5803">
              <w:rPr>
                <w:rFonts w:ascii="Aptos" w:hAnsi="Aptos" w:cs="Times New Roman"/>
                <w:sz w:val="20"/>
              </w:rPr>
              <w:br/>
              <w:t>Change Role to Manager</w:t>
            </w:r>
          </w:p>
        </w:tc>
        <w:tc>
          <w:tcPr>
            <w:tcW w:w="5891" w:type="dxa"/>
          </w:tcPr>
          <w:p w14:paraId="03EEBAD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updated; list/details reflect change</w:t>
            </w:r>
          </w:p>
        </w:tc>
        <w:tc>
          <w:tcPr>
            <w:tcW w:w="11856" w:type="dxa"/>
          </w:tcPr>
          <w:p w14:paraId="7882E68D" w14:textId="6C3E58D3" w:rsidR="00763441" w:rsidRPr="003D5803" w:rsidRDefault="007D75B1" w:rsidP="00763441">
            <w:pPr>
              <w:rPr>
                <w:rFonts w:ascii="Aptos" w:hAnsi="Aptos" w:cs="Times New Roman"/>
              </w:rPr>
            </w:pPr>
            <w:r w:rsidRPr="007D75B1">
              <w:rPr>
                <w:rFonts w:ascii="Aptos" w:hAnsi="Aptos" w:cs="Times New Roman"/>
              </w:rPr>
              <w:drawing>
                <wp:inline distT="0" distB="0" distL="0" distR="0" wp14:anchorId="2EE2840D" wp14:editId="0B72B463">
                  <wp:extent cx="6248398" cy="1319943"/>
                  <wp:effectExtent l="0" t="0" r="635" b="0"/>
                  <wp:docPr id="23497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9703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520" cy="132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" w:type="dxa"/>
          </w:tcPr>
          <w:p w14:paraId="50D3B99D" w14:textId="1038A331" w:rsidR="00763441" w:rsidRPr="003D5803" w:rsidRDefault="006E4220" w:rsidP="00763441">
            <w:pPr>
              <w:rPr>
                <w:rFonts w:ascii="Aptos" w:hAnsi="Aptos" w:cs="Times New Roman"/>
              </w:rPr>
            </w:pPr>
            <w:r>
              <w:rPr>
                <w:rFonts w:ascii="Aptos" w:hAnsi="Aptos" w:cs="Times New Roman"/>
              </w:rPr>
              <w:t>N/A</w:t>
            </w:r>
          </w:p>
        </w:tc>
      </w:tr>
      <w:tr w:rsidR="00F200E5" w:rsidRPr="003D5803" w14:paraId="7DD5CADA" w14:textId="77777777" w:rsidTr="007B3692">
        <w:tc>
          <w:tcPr>
            <w:tcW w:w="653" w:type="dxa"/>
          </w:tcPr>
          <w:p w14:paraId="2D4AE37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35</w:t>
            </w:r>
          </w:p>
        </w:tc>
        <w:tc>
          <w:tcPr>
            <w:tcW w:w="1551" w:type="dxa"/>
          </w:tcPr>
          <w:p w14:paraId="2D04D63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Adjust the staffing of an Event, adding available staff or removing currently assigned staff;</w:t>
            </w:r>
          </w:p>
        </w:tc>
        <w:tc>
          <w:tcPr>
            <w:tcW w:w="1081" w:type="dxa"/>
          </w:tcPr>
          <w:p w14:paraId="2D9A1C1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0C33CB9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Add available Staff to an Event</w:t>
            </w:r>
          </w:p>
        </w:tc>
        <w:tc>
          <w:tcPr>
            <w:tcW w:w="6987" w:type="dxa"/>
          </w:tcPr>
          <w:p w14:paraId="3A1511C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Staffing view</w:t>
            </w:r>
            <w:r w:rsidRPr="003D5803">
              <w:rPr>
                <w:rFonts w:ascii="Aptos" w:hAnsi="Aptos" w:cs="Times New Roman"/>
                <w:sz w:val="20"/>
              </w:rPr>
              <w:br/>
              <w:t>Assign staff &lt;staffId&gt; to event &lt;eventId&gt;</w:t>
            </w:r>
          </w:p>
        </w:tc>
        <w:tc>
          <w:tcPr>
            <w:tcW w:w="5891" w:type="dxa"/>
          </w:tcPr>
          <w:p w14:paraId="5558D20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Assignment saved; staff shown on event</w:t>
            </w:r>
          </w:p>
        </w:tc>
        <w:tc>
          <w:tcPr>
            <w:tcW w:w="11856" w:type="dxa"/>
          </w:tcPr>
          <w:p w14:paraId="4B7ED16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5B343B5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66A514B5" w14:textId="77777777" w:rsidTr="007B3692">
        <w:tc>
          <w:tcPr>
            <w:tcW w:w="653" w:type="dxa"/>
          </w:tcPr>
          <w:p w14:paraId="0DD4014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36</w:t>
            </w:r>
          </w:p>
        </w:tc>
        <w:tc>
          <w:tcPr>
            <w:tcW w:w="1551" w:type="dxa"/>
          </w:tcPr>
          <w:p w14:paraId="194128C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Adjust the staffing of an Event, adding available staff or removing currently assigned staff;</w:t>
            </w:r>
          </w:p>
        </w:tc>
        <w:tc>
          <w:tcPr>
            <w:tcW w:w="1081" w:type="dxa"/>
          </w:tcPr>
          <w:p w14:paraId="73C53D8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70D6D7A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Remove assigned Staff from an Event</w:t>
            </w:r>
          </w:p>
        </w:tc>
        <w:tc>
          <w:tcPr>
            <w:tcW w:w="6987" w:type="dxa"/>
          </w:tcPr>
          <w:p w14:paraId="7D1B4F7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Staffing view</w:t>
            </w:r>
            <w:r w:rsidRPr="003D5803">
              <w:rPr>
                <w:rFonts w:ascii="Aptos" w:hAnsi="Aptos" w:cs="Times New Roman"/>
                <w:sz w:val="20"/>
              </w:rPr>
              <w:br/>
              <w:t>Remove staff &lt;staffId&gt; from event &lt;eventId&gt;</w:t>
            </w:r>
          </w:p>
        </w:tc>
        <w:tc>
          <w:tcPr>
            <w:tcW w:w="5891" w:type="dxa"/>
          </w:tcPr>
          <w:p w14:paraId="1BC4A4E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Assignment removed; staff no longer shown on event</w:t>
            </w:r>
          </w:p>
        </w:tc>
        <w:tc>
          <w:tcPr>
            <w:tcW w:w="11856" w:type="dxa"/>
          </w:tcPr>
          <w:p w14:paraId="61F72AE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236AD5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6E42F072" w14:textId="77777777" w:rsidTr="007B3692">
        <w:tc>
          <w:tcPr>
            <w:tcW w:w="653" w:type="dxa"/>
          </w:tcPr>
          <w:p w14:paraId="66185AB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37</w:t>
            </w:r>
          </w:p>
        </w:tc>
        <w:tc>
          <w:tcPr>
            <w:tcW w:w="1551" w:type="dxa"/>
          </w:tcPr>
          <w:p w14:paraId="4F5DEF9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See appropriate warnings within event list and staffing views when there is not a first aider assigned to an Event;</w:t>
            </w:r>
          </w:p>
        </w:tc>
        <w:tc>
          <w:tcPr>
            <w:tcW w:w="1081" w:type="dxa"/>
          </w:tcPr>
          <w:p w14:paraId="61BD08A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2C030E7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Warning shown when no first aider assigned</w:t>
            </w:r>
          </w:p>
        </w:tc>
        <w:tc>
          <w:tcPr>
            <w:tcW w:w="6987" w:type="dxa"/>
          </w:tcPr>
          <w:p w14:paraId="0C4E025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 list/staffing view for event with no first aider</w:t>
            </w:r>
          </w:p>
        </w:tc>
        <w:tc>
          <w:tcPr>
            <w:tcW w:w="5891" w:type="dxa"/>
          </w:tcPr>
          <w:p w14:paraId="27BC455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Warning displayed</w:t>
            </w:r>
          </w:p>
        </w:tc>
        <w:tc>
          <w:tcPr>
            <w:tcW w:w="11856" w:type="dxa"/>
          </w:tcPr>
          <w:p w14:paraId="7CBC882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7C0E5F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65626CF7" w14:textId="77777777" w:rsidTr="007B3692">
        <w:tc>
          <w:tcPr>
            <w:tcW w:w="653" w:type="dxa"/>
          </w:tcPr>
          <w:p w14:paraId="190F3CB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38</w:t>
            </w:r>
          </w:p>
        </w:tc>
        <w:tc>
          <w:tcPr>
            <w:tcW w:w="1551" w:type="dxa"/>
          </w:tcPr>
          <w:p w14:paraId="78987F7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the details of a Staff member, including information about upcoming Events at which they are assigned to work;</w:t>
            </w:r>
          </w:p>
        </w:tc>
        <w:tc>
          <w:tcPr>
            <w:tcW w:w="1081" w:type="dxa"/>
          </w:tcPr>
          <w:p w14:paraId="0D5EA2F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029DBFB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 details show upcoming assigned events</w:t>
            </w:r>
          </w:p>
        </w:tc>
        <w:tc>
          <w:tcPr>
            <w:tcW w:w="6987" w:type="dxa"/>
          </w:tcPr>
          <w:p w14:paraId="78D0598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Staffs &gt; Details for staff assigned to future events</w:t>
            </w:r>
          </w:p>
        </w:tc>
        <w:tc>
          <w:tcPr>
            <w:tcW w:w="5891" w:type="dxa"/>
          </w:tcPr>
          <w:p w14:paraId="6C072A3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Details lists upcoming events</w:t>
            </w:r>
          </w:p>
        </w:tc>
        <w:tc>
          <w:tcPr>
            <w:tcW w:w="11856" w:type="dxa"/>
          </w:tcPr>
          <w:p w14:paraId="69EA99B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8176AA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3CA02C3C" w14:textId="77777777" w:rsidTr="007B3692">
        <w:tc>
          <w:tcPr>
            <w:tcW w:w="653" w:type="dxa"/>
          </w:tcPr>
          <w:p w14:paraId="0BFB2EB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39</w:t>
            </w:r>
          </w:p>
        </w:tc>
        <w:tc>
          <w:tcPr>
            <w:tcW w:w="1551" w:type="dxa"/>
          </w:tcPr>
          <w:p w14:paraId="3E3B633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(soft delete) an Event, freeing any associated Venue and Staff;</w:t>
            </w:r>
          </w:p>
        </w:tc>
        <w:tc>
          <w:tcPr>
            <w:tcW w:w="1081" w:type="dxa"/>
          </w:tcPr>
          <w:p w14:paraId="075B0FA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4B7524A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Cancel (soft delete) Event and free Venue/Staff</w:t>
            </w:r>
          </w:p>
        </w:tc>
        <w:tc>
          <w:tcPr>
            <w:tcW w:w="6987" w:type="dxa"/>
          </w:tcPr>
          <w:p w14:paraId="680B2AF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Cancel event with venue reserved and staff assigned</w:t>
            </w:r>
          </w:p>
        </w:tc>
        <w:tc>
          <w:tcPr>
            <w:tcW w:w="5891" w:type="dxa"/>
          </w:tcPr>
          <w:p w14:paraId="0F7B8CC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marked cancelled (not removed); venue freed; staff unassigned</w:t>
            </w:r>
          </w:p>
        </w:tc>
        <w:tc>
          <w:tcPr>
            <w:tcW w:w="11856" w:type="dxa"/>
          </w:tcPr>
          <w:p w14:paraId="11D4D31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2CB1D0B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0C8F62E8" w14:textId="77777777" w:rsidTr="007B3692">
        <w:tc>
          <w:tcPr>
            <w:tcW w:w="653" w:type="dxa"/>
          </w:tcPr>
          <w:p w14:paraId="67CDBF0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40</w:t>
            </w:r>
          </w:p>
        </w:tc>
        <w:tc>
          <w:tcPr>
            <w:tcW w:w="1551" w:type="dxa"/>
          </w:tcPr>
          <w:p w14:paraId="5B26697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the details for an Event, which must include details of the Venue, Staff and Guests – this should be more detailed that the summary information found in the Event list;</w:t>
            </w:r>
          </w:p>
        </w:tc>
        <w:tc>
          <w:tcPr>
            <w:tcW w:w="1081" w:type="dxa"/>
          </w:tcPr>
          <w:p w14:paraId="6BA84EE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32E88E0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Event Details includes Venue, Staff and Guests (more detail than list)</w:t>
            </w:r>
          </w:p>
        </w:tc>
        <w:tc>
          <w:tcPr>
            <w:tcW w:w="6987" w:type="dxa"/>
          </w:tcPr>
          <w:p w14:paraId="1E9D516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Events &gt; Details for event with venue/staff/guests</w:t>
            </w:r>
          </w:p>
        </w:tc>
        <w:tc>
          <w:tcPr>
            <w:tcW w:w="5891" w:type="dxa"/>
          </w:tcPr>
          <w:p w14:paraId="1447978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Details shows venue + staff + guests and is more detailed than Index summary</w:t>
            </w:r>
          </w:p>
        </w:tc>
        <w:tc>
          <w:tcPr>
            <w:tcW w:w="11856" w:type="dxa"/>
          </w:tcPr>
          <w:p w14:paraId="198C229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3017652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366D6BBA" w14:textId="77777777" w:rsidTr="007B3692">
        <w:tc>
          <w:tcPr>
            <w:tcW w:w="653" w:type="dxa"/>
          </w:tcPr>
          <w:p w14:paraId="73D20F6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41</w:t>
            </w:r>
          </w:p>
        </w:tc>
        <w:tc>
          <w:tcPr>
            <w:tcW w:w="1551" w:type="dxa"/>
          </w:tcPr>
          <w:p w14:paraId="5CA6F52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Permanently remove personal data by anonymising their Guest entity;</w:t>
            </w:r>
          </w:p>
        </w:tc>
        <w:tc>
          <w:tcPr>
            <w:tcW w:w="1081" w:type="dxa"/>
          </w:tcPr>
          <w:p w14:paraId="0C17E5A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0BD24DF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Anonymise Guest personal data</w:t>
            </w:r>
          </w:p>
        </w:tc>
        <w:tc>
          <w:tcPr>
            <w:tcW w:w="6987" w:type="dxa"/>
          </w:tcPr>
          <w:p w14:paraId="1E06318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Guest &gt; Anonymise action</w:t>
            </w:r>
          </w:p>
        </w:tc>
        <w:tc>
          <w:tcPr>
            <w:tcW w:w="5891" w:type="dxa"/>
          </w:tcPr>
          <w:p w14:paraId="6EA713B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Personal data removed/overwritten; guest entity remains for history</w:t>
            </w:r>
          </w:p>
        </w:tc>
        <w:tc>
          <w:tcPr>
            <w:tcW w:w="11856" w:type="dxa"/>
          </w:tcPr>
          <w:p w14:paraId="1AABF6C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5226D2A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1F07703D" w14:textId="77777777" w:rsidTr="007B3692">
        <w:tc>
          <w:tcPr>
            <w:tcW w:w="653" w:type="dxa"/>
          </w:tcPr>
          <w:p w14:paraId="1ECA847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42</w:t>
            </w:r>
          </w:p>
        </w:tc>
        <w:tc>
          <w:tcPr>
            <w:tcW w:w="1551" w:type="dxa"/>
          </w:tcPr>
          <w:p w14:paraId="5A49283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Display a detailed list of available Venues, filtered by EventType and date range, and then create a new Event by picking a result;</w:t>
            </w:r>
          </w:p>
        </w:tc>
        <w:tc>
          <w:tcPr>
            <w:tcW w:w="1081" w:type="dxa"/>
          </w:tcPr>
          <w:p w14:paraId="4398B56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5473E7B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Filter venue list by type/date range and create Event from selection</w:t>
            </w:r>
          </w:p>
        </w:tc>
        <w:tc>
          <w:tcPr>
            <w:tcW w:w="6987" w:type="dxa"/>
          </w:tcPr>
          <w:p w14:paraId="7D8D334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Venue search</w:t>
            </w:r>
            <w:r w:rsidRPr="003D5803">
              <w:rPr>
                <w:rFonts w:ascii="Aptos" w:hAnsi="Aptos" w:cs="Times New Roman"/>
                <w:sz w:val="20"/>
              </w:rPr>
              <w:br/>
              <w:t>Type: Conference</w:t>
            </w:r>
            <w:r w:rsidRPr="003D5803">
              <w:rPr>
                <w:rFonts w:ascii="Aptos" w:hAnsi="Aptos" w:cs="Times New Roman"/>
                <w:sz w:val="20"/>
              </w:rPr>
              <w:br/>
              <w:t>Range: 2026-02-01 to 2026-02-07</w:t>
            </w:r>
            <w:r w:rsidRPr="003D5803">
              <w:rPr>
                <w:rFonts w:ascii="Aptos" w:hAnsi="Aptos" w:cs="Times New Roman"/>
                <w:sz w:val="20"/>
              </w:rPr>
              <w:br/>
              <w:t>Pick venue and create event</w:t>
            </w:r>
          </w:p>
        </w:tc>
        <w:tc>
          <w:tcPr>
            <w:tcW w:w="5891" w:type="dxa"/>
          </w:tcPr>
          <w:p w14:paraId="2CF4A51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Filtered venues shown; event created using selected venue</w:t>
            </w:r>
          </w:p>
        </w:tc>
        <w:tc>
          <w:tcPr>
            <w:tcW w:w="11856" w:type="dxa"/>
          </w:tcPr>
          <w:p w14:paraId="406E916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CCD677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68142FFC" w14:textId="77777777" w:rsidTr="007B3692">
        <w:tc>
          <w:tcPr>
            <w:tcW w:w="653" w:type="dxa"/>
          </w:tcPr>
          <w:p w14:paraId="7B69A18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43</w:t>
            </w:r>
          </w:p>
        </w:tc>
        <w:tc>
          <w:tcPr>
            <w:tcW w:w="1551" w:type="dxa"/>
          </w:tcPr>
          <w:p w14:paraId="1E67DD2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See appropriate warnings within event list and staffing views when there are fewer than one member of staff per 10 guests assigned to an Event.</w:t>
            </w:r>
          </w:p>
        </w:tc>
        <w:tc>
          <w:tcPr>
            <w:tcW w:w="1081" w:type="dxa"/>
          </w:tcPr>
          <w:p w14:paraId="119B810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15B19FF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Staffing ratio warning triggers (1 staff per 10 guests)</w:t>
            </w:r>
          </w:p>
        </w:tc>
        <w:tc>
          <w:tcPr>
            <w:tcW w:w="6987" w:type="dxa"/>
          </w:tcPr>
          <w:p w14:paraId="5A51B57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UI: Event with 50 guests and 4 staff assigned</w:t>
            </w:r>
          </w:p>
        </w:tc>
        <w:tc>
          <w:tcPr>
            <w:tcW w:w="5891" w:type="dxa"/>
          </w:tcPr>
          <w:p w14:paraId="0BAAA88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Warning displayed (insufficient staffing)</w:t>
            </w:r>
          </w:p>
        </w:tc>
        <w:tc>
          <w:tcPr>
            <w:tcW w:w="11856" w:type="dxa"/>
          </w:tcPr>
          <w:p w14:paraId="2D106C9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A23522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4D2D9F97" w14:textId="77777777" w:rsidTr="007B3692">
        <w:tc>
          <w:tcPr>
            <w:tcW w:w="653" w:type="dxa"/>
          </w:tcPr>
          <w:p w14:paraId="6981B3C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44</w:t>
            </w:r>
          </w:p>
        </w:tc>
        <w:tc>
          <w:tcPr>
            <w:tcW w:w="1551" w:type="dxa"/>
          </w:tcPr>
          <w:p w14:paraId="2FD9F1D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User access control should restrict (see assignment for details)</w:t>
            </w:r>
          </w:p>
        </w:tc>
        <w:tc>
          <w:tcPr>
            <w:tcW w:w="1081" w:type="dxa"/>
          </w:tcPr>
          <w:p w14:paraId="571EBEAF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51861EA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Manager can create/edit staff (authorised)</w:t>
            </w:r>
          </w:p>
        </w:tc>
        <w:tc>
          <w:tcPr>
            <w:tcW w:w="6987" w:type="dxa"/>
          </w:tcPr>
          <w:p w14:paraId="2153002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Login as Manager; attempt Staff Create/Edit</w:t>
            </w:r>
          </w:p>
        </w:tc>
        <w:tc>
          <w:tcPr>
            <w:tcW w:w="5891" w:type="dxa"/>
          </w:tcPr>
          <w:p w14:paraId="0838B77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Access granted; changes saved</w:t>
            </w:r>
          </w:p>
        </w:tc>
        <w:tc>
          <w:tcPr>
            <w:tcW w:w="11856" w:type="dxa"/>
          </w:tcPr>
          <w:p w14:paraId="02E278D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4543981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5375EDC9" w14:textId="77777777" w:rsidTr="007B3692">
        <w:tc>
          <w:tcPr>
            <w:tcW w:w="653" w:type="dxa"/>
          </w:tcPr>
          <w:p w14:paraId="6A50456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45</w:t>
            </w:r>
          </w:p>
        </w:tc>
        <w:tc>
          <w:tcPr>
            <w:tcW w:w="1551" w:type="dxa"/>
          </w:tcPr>
          <w:p w14:paraId="2483BA0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User access control should restrict (see assignment for details)</w:t>
            </w:r>
          </w:p>
        </w:tc>
        <w:tc>
          <w:tcPr>
            <w:tcW w:w="1081" w:type="dxa"/>
          </w:tcPr>
          <w:p w14:paraId="6C84025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1F5BC4F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Non-manager cannot create/edit staff (unauthorised)</w:t>
            </w:r>
          </w:p>
        </w:tc>
        <w:tc>
          <w:tcPr>
            <w:tcW w:w="6987" w:type="dxa"/>
          </w:tcPr>
          <w:p w14:paraId="1E9FF21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Login as non-manager; attempt Staff Create/Edit</w:t>
            </w:r>
          </w:p>
        </w:tc>
        <w:tc>
          <w:tcPr>
            <w:tcW w:w="5891" w:type="dxa"/>
          </w:tcPr>
          <w:p w14:paraId="7917960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Access denied; no changes saved</w:t>
            </w:r>
          </w:p>
        </w:tc>
        <w:tc>
          <w:tcPr>
            <w:tcW w:w="11856" w:type="dxa"/>
          </w:tcPr>
          <w:p w14:paraId="18E3686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72A0E5D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4EC2FC1D" w14:textId="77777777" w:rsidTr="007B3692">
        <w:tc>
          <w:tcPr>
            <w:tcW w:w="653" w:type="dxa"/>
          </w:tcPr>
          <w:p w14:paraId="6E30165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46</w:t>
            </w:r>
          </w:p>
        </w:tc>
        <w:tc>
          <w:tcPr>
            <w:tcW w:w="1551" w:type="dxa"/>
          </w:tcPr>
          <w:p w14:paraId="45D66ED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User access control should restrict (see assignment for details)</w:t>
            </w:r>
          </w:p>
        </w:tc>
        <w:tc>
          <w:tcPr>
            <w:tcW w:w="1081" w:type="dxa"/>
          </w:tcPr>
          <w:p w14:paraId="4E66D03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594E00C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Team Leader/Manager can adjust staffing (authorised)</w:t>
            </w:r>
          </w:p>
        </w:tc>
        <w:tc>
          <w:tcPr>
            <w:tcW w:w="6987" w:type="dxa"/>
          </w:tcPr>
          <w:p w14:paraId="2081B53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Login as Team Leader/Manager; adjust event staffing</w:t>
            </w:r>
          </w:p>
        </w:tc>
        <w:tc>
          <w:tcPr>
            <w:tcW w:w="5891" w:type="dxa"/>
          </w:tcPr>
          <w:p w14:paraId="2B125C7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Access granted; staffing updated</w:t>
            </w:r>
          </w:p>
        </w:tc>
        <w:tc>
          <w:tcPr>
            <w:tcW w:w="11856" w:type="dxa"/>
          </w:tcPr>
          <w:p w14:paraId="7A723EB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0BDD95A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7A7FBEFF" w14:textId="77777777" w:rsidTr="007B3692">
        <w:tc>
          <w:tcPr>
            <w:tcW w:w="653" w:type="dxa"/>
          </w:tcPr>
          <w:p w14:paraId="294EB33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47</w:t>
            </w:r>
          </w:p>
        </w:tc>
        <w:tc>
          <w:tcPr>
            <w:tcW w:w="1551" w:type="dxa"/>
          </w:tcPr>
          <w:p w14:paraId="4B3DEDD1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User access control should restrict (see assignment for details)</w:t>
            </w:r>
          </w:p>
        </w:tc>
        <w:tc>
          <w:tcPr>
            <w:tcW w:w="1081" w:type="dxa"/>
          </w:tcPr>
          <w:p w14:paraId="21D9448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2727454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Regular user cannot adjust staffing (unauthorised)</w:t>
            </w:r>
          </w:p>
        </w:tc>
        <w:tc>
          <w:tcPr>
            <w:tcW w:w="6987" w:type="dxa"/>
          </w:tcPr>
          <w:p w14:paraId="28990118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Login as regular user; attempt to adjust staffing</w:t>
            </w:r>
          </w:p>
        </w:tc>
        <w:tc>
          <w:tcPr>
            <w:tcW w:w="5891" w:type="dxa"/>
          </w:tcPr>
          <w:p w14:paraId="10CBC2D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Access denied; no changes saved</w:t>
            </w:r>
          </w:p>
        </w:tc>
        <w:tc>
          <w:tcPr>
            <w:tcW w:w="11856" w:type="dxa"/>
          </w:tcPr>
          <w:p w14:paraId="73FDC89B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6A05C5B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056E070E" w14:textId="77777777" w:rsidTr="007B3692">
        <w:tc>
          <w:tcPr>
            <w:tcW w:w="653" w:type="dxa"/>
          </w:tcPr>
          <w:p w14:paraId="11CF2697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48</w:t>
            </w:r>
          </w:p>
        </w:tc>
        <w:tc>
          <w:tcPr>
            <w:tcW w:w="1551" w:type="dxa"/>
          </w:tcPr>
          <w:p w14:paraId="53081C5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User access control should restrict (see assignment for details)</w:t>
            </w:r>
          </w:p>
        </w:tc>
        <w:tc>
          <w:tcPr>
            <w:tcW w:w="1081" w:type="dxa"/>
          </w:tcPr>
          <w:p w14:paraId="7933F2E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58FA2B5C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Team Leader/Manager can permanently delete (authorised)</w:t>
            </w:r>
          </w:p>
        </w:tc>
        <w:tc>
          <w:tcPr>
            <w:tcW w:w="6987" w:type="dxa"/>
          </w:tcPr>
          <w:p w14:paraId="105E3F1E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Login as Team Leader/Manager; perform permanent delete</w:t>
            </w:r>
          </w:p>
        </w:tc>
        <w:tc>
          <w:tcPr>
            <w:tcW w:w="5891" w:type="dxa"/>
          </w:tcPr>
          <w:p w14:paraId="0AA81B7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Access granted; record deleted</w:t>
            </w:r>
          </w:p>
        </w:tc>
        <w:tc>
          <w:tcPr>
            <w:tcW w:w="11856" w:type="dxa"/>
          </w:tcPr>
          <w:p w14:paraId="6E31AB1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027CB66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  <w:tr w:rsidR="00F200E5" w:rsidRPr="003D5803" w14:paraId="3783DF11" w14:textId="77777777" w:rsidTr="007B3692">
        <w:tc>
          <w:tcPr>
            <w:tcW w:w="653" w:type="dxa"/>
          </w:tcPr>
          <w:p w14:paraId="691146B4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49</w:t>
            </w:r>
          </w:p>
        </w:tc>
        <w:tc>
          <w:tcPr>
            <w:tcW w:w="1551" w:type="dxa"/>
          </w:tcPr>
          <w:p w14:paraId="56D25513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User access control should restrict (see assignment for details)</w:t>
            </w:r>
          </w:p>
        </w:tc>
        <w:tc>
          <w:tcPr>
            <w:tcW w:w="1081" w:type="dxa"/>
          </w:tcPr>
          <w:p w14:paraId="5E16A7D2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PLANNED</w:t>
            </w:r>
          </w:p>
        </w:tc>
        <w:tc>
          <w:tcPr>
            <w:tcW w:w="1630" w:type="dxa"/>
          </w:tcPr>
          <w:p w14:paraId="26310F0A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Regular user cannot permanently delete (unauthorised)</w:t>
            </w:r>
          </w:p>
        </w:tc>
        <w:tc>
          <w:tcPr>
            <w:tcW w:w="6987" w:type="dxa"/>
          </w:tcPr>
          <w:p w14:paraId="431AADC0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Login as regular user; attempt permanent delete</w:t>
            </w:r>
          </w:p>
        </w:tc>
        <w:tc>
          <w:tcPr>
            <w:tcW w:w="5891" w:type="dxa"/>
          </w:tcPr>
          <w:p w14:paraId="718884A6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  <w:r w:rsidRPr="003D5803">
              <w:rPr>
                <w:rFonts w:ascii="Aptos" w:hAnsi="Aptos" w:cs="Times New Roman"/>
                <w:sz w:val="20"/>
              </w:rPr>
              <w:t>Access denied; record remains</w:t>
            </w:r>
          </w:p>
        </w:tc>
        <w:tc>
          <w:tcPr>
            <w:tcW w:w="11856" w:type="dxa"/>
          </w:tcPr>
          <w:p w14:paraId="1D55D5B5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  <w:tc>
          <w:tcPr>
            <w:tcW w:w="732" w:type="dxa"/>
          </w:tcPr>
          <w:p w14:paraId="00F44EE9" w14:textId="77777777" w:rsidR="00763441" w:rsidRPr="003D5803" w:rsidRDefault="00763441" w:rsidP="00763441">
            <w:pPr>
              <w:rPr>
                <w:rFonts w:ascii="Aptos" w:hAnsi="Aptos" w:cs="Times New Roman"/>
              </w:rPr>
            </w:pPr>
          </w:p>
        </w:tc>
      </w:tr>
    </w:tbl>
    <w:p w14:paraId="11DAB44B" w14:textId="23902B6A" w:rsidR="009537C7" w:rsidRPr="008E2EA5" w:rsidRDefault="009537C7" w:rsidP="00763441">
      <w:pPr>
        <w:rPr>
          <w:rFonts w:ascii="Aptos" w:eastAsiaTheme="majorEastAsia" w:hAnsi="Aptos" w:cstheme="majorBidi"/>
          <w:caps/>
          <w:sz w:val="26"/>
        </w:rPr>
      </w:pPr>
    </w:p>
    <w:sectPr w:rsidR="009537C7" w:rsidRPr="008E2EA5" w:rsidSect="00DD4DCE">
      <w:footerReference w:type="default" r:id="rId46"/>
      <w:pgSz w:w="31678" w:h="16840" w:code="9"/>
      <w:pgMar w:top="1729" w:right="9718" w:bottom="1440" w:left="971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BDB2A" w14:textId="77777777" w:rsidR="008A2053" w:rsidRPr="003D5803" w:rsidRDefault="008A2053" w:rsidP="00C6554A">
      <w:pPr>
        <w:spacing w:before="0" w:after="0" w:line="240" w:lineRule="auto"/>
      </w:pPr>
      <w:r w:rsidRPr="003D5803">
        <w:separator/>
      </w:r>
    </w:p>
  </w:endnote>
  <w:endnote w:type="continuationSeparator" w:id="0">
    <w:p w14:paraId="182F1E33" w14:textId="77777777" w:rsidR="008A2053" w:rsidRPr="003D5803" w:rsidRDefault="008A2053" w:rsidP="00C6554A">
      <w:pPr>
        <w:spacing w:before="0" w:after="0" w:line="240" w:lineRule="auto"/>
      </w:pPr>
      <w:r w:rsidRPr="003D58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27F7" w14:textId="77777777" w:rsidR="003F7ABB" w:rsidRPr="003D5803" w:rsidRDefault="00ED7C44">
    <w:pPr>
      <w:pStyle w:val="Footer"/>
    </w:pPr>
    <w:r w:rsidRPr="003D5803">
      <w:rPr>
        <w:lang w:bidi="en-GB"/>
      </w:rPr>
      <w:t xml:space="preserve">Page </w:t>
    </w:r>
    <w:r w:rsidRPr="003D5803">
      <w:rPr>
        <w:lang w:bidi="en-GB"/>
      </w:rPr>
      <w:fldChar w:fldCharType="begin"/>
    </w:r>
    <w:r w:rsidRPr="003D5803">
      <w:rPr>
        <w:lang w:bidi="en-GB"/>
      </w:rPr>
      <w:instrText xml:space="preserve"> PAGE  \* Arabic  \* MERGEFORMAT </w:instrText>
    </w:r>
    <w:r w:rsidRPr="003D5803">
      <w:rPr>
        <w:lang w:bidi="en-GB"/>
      </w:rPr>
      <w:fldChar w:fldCharType="separate"/>
    </w:r>
    <w:r w:rsidR="00624D0B" w:rsidRPr="003D5803">
      <w:rPr>
        <w:lang w:bidi="en-GB"/>
      </w:rPr>
      <w:t>1</w:t>
    </w:r>
    <w:r w:rsidRPr="003D5803">
      <w:rPr>
        <w:lang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14389" w14:textId="77777777" w:rsidR="008A2053" w:rsidRPr="003D5803" w:rsidRDefault="008A2053" w:rsidP="00C6554A">
      <w:pPr>
        <w:spacing w:before="0" w:after="0" w:line="240" w:lineRule="auto"/>
      </w:pPr>
      <w:r w:rsidRPr="003D5803">
        <w:separator/>
      </w:r>
    </w:p>
  </w:footnote>
  <w:footnote w:type="continuationSeparator" w:id="0">
    <w:p w14:paraId="233788DA" w14:textId="77777777" w:rsidR="008A2053" w:rsidRPr="003D5803" w:rsidRDefault="008A2053" w:rsidP="00C6554A">
      <w:pPr>
        <w:spacing w:before="0" w:after="0" w:line="240" w:lineRule="auto"/>
      </w:pPr>
      <w:r w:rsidRPr="003D580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68417028">
    <w:abstractNumId w:val="9"/>
  </w:num>
  <w:num w:numId="2" w16cid:durableId="1830291091">
    <w:abstractNumId w:val="8"/>
  </w:num>
  <w:num w:numId="3" w16cid:durableId="1993019901">
    <w:abstractNumId w:val="8"/>
  </w:num>
  <w:num w:numId="4" w16cid:durableId="635600476">
    <w:abstractNumId w:val="9"/>
  </w:num>
  <w:num w:numId="5" w16cid:durableId="2067990349">
    <w:abstractNumId w:val="12"/>
  </w:num>
  <w:num w:numId="6" w16cid:durableId="1603104594">
    <w:abstractNumId w:val="10"/>
  </w:num>
  <w:num w:numId="7" w16cid:durableId="2011176624">
    <w:abstractNumId w:val="11"/>
  </w:num>
  <w:num w:numId="8" w16cid:durableId="164521317">
    <w:abstractNumId w:val="7"/>
  </w:num>
  <w:num w:numId="9" w16cid:durableId="808595463">
    <w:abstractNumId w:val="6"/>
  </w:num>
  <w:num w:numId="10" w16cid:durableId="1974630969">
    <w:abstractNumId w:val="5"/>
  </w:num>
  <w:num w:numId="11" w16cid:durableId="628439694">
    <w:abstractNumId w:val="4"/>
  </w:num>
  <w:num w:numId="12" w16cid:durableId="1738363005">
    <w:abstractNumId w:val="3"/>
  </w:num>
  <w:num w:numId="13" w16cid:durableId="1790585091">
    <w:abstractNumId w:val="2"/>
  </w:num>
  <w:num w:numId="14" w16cid:durableId="1555123836">
    <w:abstractNumId w:val="1"/>
  </w:num>
  <w:num w:numId="15" w16cid:durableId="3054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E6"/>
    <w:rsid w:val="000307F6"/>
    <w:rsid w:val="00031571"/>
    <w:rsid w:val="00054B17"/>
    <w:rsid w:val="00071AC4"/>
    <w:rsid w:val="0007562E"/>
    <w:rsid w:val="00080ECF"/>
    <w:rsid w:val="000C14AD"/>
    <w:rsid w:val="000C23D7"/>
    <w:rsid w:val="000C6641"/>
    <w:rsid w:val="000C6DBA"/>
    <w:rsid w:val="000D32DC"/>
    <w:rsid w:val="000D4BE6"/>
    <w:rsid w:val="000D67CF"/>
    <w:rsid w:val="00140690"/>
    <w:rsid w:val="0014309C"/>
    <w:rsid w:val="00176257"/>
    <w:rsid w:val="001D79C3"/>
    <w:rsid w:val="001F5266"/>
    <w:rsid w:val="002069E3"/>
    <w:rsid w:val="0023217C"/>
    <w:rsid w:val="00246391"/>
    <w:rsid w:val="002532A3"/>
    <w:rsid w:val="002554CD"/>
    <w:rsid w:val="0027501B"/>
    <w:rsid w:val="00275298"/>
    <w:rsid w:val="00293B83"/>
    <w:rsid w:val="002A64CB"/>
    <w:rsid w:val="002B4294"/>
    <w:rsid w:val="002D27DE"/>
    <w:rsid w:val="002F333B"/>
    <w:rsid w:val="003012AF"/>
    <w:rsid w:val="003027F8"/>
    <w:rsid w:val="00320CAD"/>
    <w:rsid w:val="0032555B"/>
    <w:rsid w:val="00333D0D"/>
    <w:rsid w:val="0033417F"/>
    <w:rsid w:val="00351738"/>
    <w:rsid w:val="00362550"/>
    <w:rsid w:val="0036405C"/>
    <w:rsid w:val="0037481B"/>
    <w:rsid w:val="00376ED0"/>
    <w:rsid w:val="003A0482"/>
    <w:rsid w:val="003A75EE"/>
    <w:rsid w:val="003B6CDE"/>
    <w:rsid w:val="003C3D33"/>
    <w:rsid w:val="003C4F24"/>
    <w:rsid w:val="003D5803"/>
    <w:rsid w:val="003F7ABB"/>
    <w:rsid w:val="00403093"/>
    <w:rsid w:val="00430841"/>
    <w:rsid w:val="0044129D"/>
    <w:rsid w:val="004569BE"/>
    <w:rsid w:val="00457776"/>
    <w:rsid w:val="00472E85"/>
    <w:rsid w:val="0049583E"/>
    <w:rsid w:val="00497F58"/>
    <w:rsid w:val="004B6AB3"/>
    <w:rsid w:val="004C049F"/>
    <w:rsid w:val="005000E2"/>
    <w:rsid w:val="00500551"/>
    <w:rsid w:val="005076F5"/>
    <w:rsid w:val="005136F0"/>
    <w:rsid w:val="0051795B"/>
    <w:rsid w:val="005342B6"/>
    <w:rsid w:val="00552307"/>
    <w:rsid w:val="00561179"/>
    <w:rsid w:val="005624A1"/>
    <w:rsid w:val="00563C85"/>
    <w:rsid w:val="00567852"/>
    <w:rsid w:val="0057759E"/>
    <w:rsid w:val="005809F0"/>
    <w:rsid w:val="005B0942"/>
    <w:rsid w:val="005C17EC"/>
    <w:rsid w:val="00617F83"/>
    <w:rsid w:val="00624D0B"/>
    <w:rsid w:val="0062795E"/>
    <w:rsid w:val="00635058"/>
    <w:rsid w:val="00635A20"/>
    <w:rsid w:val="00635F38"/>
    <w:rsid w:val="006410A9"/>
    <w:rsid w:val="006458C0"/>
    <w:rsid w:val="00653F5A"/>
    <w:rsid w:val="00672B2B"/>
    <w:rsid w:val="00690F52"/>
    <w:rsid w:val="00691FBA"/>
    <w:rsid w:val="006A18B5"/>
    <w:rsid w:val="006A3CE7"/>
    <w:rsid w:val="006B140B"/>
    <w:rsid w:val="006B40AF"/>
    <w:rsid w:val="006B7C3F"/>
    <w:rsid w:val="006D40C6"/>
    <w:rsid w:val="006E4220"/>
    <w:rsid w:val="007007B1"/>
    <w:rsid w:val="0070674C"/>
    <w:rsid w:val="0071610E"/>
    <w:rsid w:val="007177D8"/>
    <w:rsid w:val="007442C1"/>
    <w:rsid w:val="00751B8B"/>
    <w:rsid w:val="00763441"/>
    <w:rsid w:val="00776088"/>
    <w:rsid w:val="00796224"/>
    <w:rsid w:val="0079736B"/>
    <w:rsid w:val="007A0BB1"/>
    <w:rsid w:val="007B2F6E"/>
    <w:rsid w:val="007B3692"/>
    <w:rsid w:val="007B5FB1"/>
    <w:rsid w:val="007D75B1"/>
    <w:rsid w:val="007F0C59"/>
    <w:rsid w:val="0080217E"/>
    <w:rsid w:val="0080719F"/>
    <w:rsid w:val="008501ED"/>
    <w:rsid w:val="008674D6"/>
    <w:rsid w:val="0087704E"/>
    <w:rsid w:val="00882F66"/>
    <w:rsid w:val="008A2053"/>
    <w:rsid w:val="008A7778"/>
    <w:rsid w:val="008B51F1"/>
    <w:rsid w:val="008C3AE7"/>
    <w:rsid w:val="008C4F46"/>
    <w:rsid w:val="008D42EB"/>
    <w:rsid w:val="008D5DEB"/>
    <w:rsid w:val="008E2EA5"/>
    <w:rsid w:val="008E6456"/>
    <w:rsid w:val="008F173B"/>
    <w:rsid w:val="00901F16"/>
    <w:rsid w:val="00920C6C"/>
    <w:rsid w:val="00920FF1"/>
    <w:rsid w:val="00927B37"/>
    <w:rsid w:val="009537C7"/>
    <w:rsid w:val="00954F97"/>
    <w:rsid w:val="009551F4"/>
    <w:rsid w:val="009B17B6"/>
    <w:rsid w:val="009E2EBA"/>
    <w:rsid w:val="00A35371"/>
    <w:rsid w:val="00A51347"/>
    <w:rsid w:val="00A5329D"/>
    <w:rsid w:val="00A6041F"/>
    <w:rsid w:val="00A835BD"/>
    <w:rsid w:val="00A9195C"/>
    <w:rsid w:val="00AA19F4"/>
    <w:rsid w:val="00AB54ED"/>
    <w:rsid w:val="00AB77BB"/>
    <w:rsid w:val="00AD681F"/>
    <w:rsid w:val="00AF0C0C"/>
    <w:rsid w:val="00B055AC"/>
    <w:rsid w:val="00B34515"/>
    <w:rsid w:val="00B4661F"/>
    <w:rsid w:val="00B86DEA"/>
    <w:rsid w:val="00B86E03"/>
    <w:rsid w:val="00BA1375"/>
    <w:rsid w:val="00BA36FA"/>
    <w:rsid w:val="00BB3AF1"/>
    <w:rsid w:val="00BC0585"/>
    <w:rsid w:val="00BD2715"/>
    <w:rsid w:val="00BE2E80"/>
    <w:rsid w:val="00BF28CC"/>
    <w:rsid w:val="00C449A1"/>
    <w:rsid w:val="00C477CD"/>
    <w:rsid w:val="00C55922"/>
    <w:rsid w:val="00C6554A"/>
    <w:rsid w:val="00C70A99"/>
    <w:rsid w:val="00C8610B"/>
    <w:rsid w:val="00C96ADF"/>
    <w:rsid w:val="00CC5E11"/>
    <w:rsid w:val="00CD1C19"/>
    <w:rsid w:val="00CF3D56"/>
    <w:rsid w:val="00D03AF1"/>
    <w:rsid w:val="00D07E29"/>
    <w:rsid w:val="00D16A8C"/>
    <w:rsid w:val="00D240F8"/>
    <w:rsid w:val="00D92894"/>
    <w:rsid w:val="00D952C6"/>
    <w:rsid w:val="00D95758"/>
    <w:rsid w:val="00DB6E84"/>
    <w:rsid w:val="00DC2BDA"/>
    <w:rsid w:val="00DD4DCE"/>
    <w:rsid w:val="00DF3CDD"/>
    <w:rsid w:val="00E043A0"/>
    <w:rsid w:val="00E13479"/>
    <w:rsid w:val="00E20410"/>
    <w:rsid w:val="00E50CBD"/>
    <w:rsid w:val="00E54141"/>
    <w:rsid w:val="00E66CED"/>
    <w:rsid w:val="00EC36A5"/>
    <w:rsid w:val="00ED59A0"/>
    <w:rsid w:val="00ED7C44"/>
    <w:rsid w:val="00EE52D2"/>
    <w:rsid w:val="00F036D6"/>
    <w:rsid w:val="00F04931"/>
    <w:rsid w:val="00F1440C"/>
    <w:rsid w:val="00F15E9D"/>
    <w:rsid w:val="00F200E5"/>
    <w:rsid w:val="00F21951"/>
    <w:rsid w:val="00F4426F"/>
    <w:rsid w:val="00F558C0"/>
    <w:rsid w:val="00F60342"/>
    <w:rsid w:val="00F76273"/>
    <w:rsid w:val="00F868FA"/>
    <w:rsid w:val="00F961EB"/>
    <w:rsid w:val="00FA4EE6"/>
    <w:rsid w:val="00FB0411"/>
    <w:rsid w:val="00FC6A9C"/>
    <w:rsid w:val="00FF0251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FFF77"/>
  <w15:chartTrackingRefBased/>
  <w15:docId w15:val="{A38A976C-E050-4090-92B1-6EA5FF9F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paragraph" w:styleId="TOCHeading">
    <w:name w:val="TOC Heading"/>
    <w:basedOn w:val="Heading1"/>
    <w:next w:val="Normal"/>
    <w:uiPriority w:val="39"/>
    <w:unhideWhenUsed/>
    <w:qFormat/>
    <w:rsid w:val="00BE2E80"/>
    <w:pPr>
      <w:spacing w:before="240" w:after="0" w:line="259" w:lineRule="auto"/>
      <w:contextualSpacing w:val="0"/>
      <w:outlineLvl w:val="9"/>
    </w:pPr>
    <w:rPr>
      <w:szCs w:val="32"/>
    </w:rPr>
  </w:style>
  <w:style w:type="table" w:styleId="TableGrid">
    <w:name w:val="Table Grid"/>
    <w:basedOn w:val="TableNormal"/>
    <w:uiPriority w:val="39"/>
    <w:rsid w:val="003A048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5B0942"/>
    <w:pPr>
      <w:spacing w:after="100"/>
    </w:pPr>
  </w:style>
  <w:style w:type="table" w:customStyle="1" w:styleId="TableGrid1">
    <w:name w:val="Table Grid1"/>
    <w:basedOn w:val="TableNormal"/>
    <w:next w:val="TableGrid"/>
    <w:uiPriority w:val="59"/>
    <w:rsid w:val="009537C7"/>
    <w:pPr>
      <w:spacing w:before="0" w:after="0" w:line="240" w:lineRule="auto"/>
    </w:pPr>
    <w:rPr>
      <w:rFonts w:eastAsia="MS Mincho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63441"/>
    <w:pPr>
      <w:spacing w:before="0" w:after="0" w:line="240" w:lineRule="auto"/>
    </w:pPr>
    <w:rPr>
      <w:rFonts w:eastAsia="MS Mincho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oter" Target="footer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rlt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3d2115b-a55e-46b6-9df7-b03388ecfc60}" enabled="0" method="" siteId="{43d2115b-a55e-46b6-9df7-b03388ecfc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photo.dotx</Template>
  <TotalTime>0</TotalTime>
  <Pages>1</Pages>
  <Words>1879</Words>
  <Characters>10713</Characters>
  <Application>Microsoft Office Word</Application>
  <DocSecurity>4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12567</CharactersWithSpaces>
  <SharedDoc>false</SharedDoc>
  <HLinks>
    <vt:vector size="6" baseType="variant">
      <vt:variant>
        <vt:i4>1245246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_Toc217737856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Baines</dc:creator>
  <cp:keywords/>
  <dc:description/>
  <cp:lastModifiedBy>BAINES, CARL (Student)</cp:lastModifiedBy>
  <cp:revision>161</cp:revision>
  <dcterms:created xsi:type="dcterms:W3CDTF">2025-11-29T04:59:00Z</dcterms:created>
  <dcterms:modified xsi:type="dcterms:W3CDTF">2025-12-27T15:04:00Z</dcterms:modified>
</cp:coreProperties>
</file>